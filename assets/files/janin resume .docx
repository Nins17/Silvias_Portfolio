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D4FE1" w14:textId="49727DE3" w:rsidR="00AB774D" w:rsidRDefault="00D00AC5" w:rsidP="00B4186F">
      <w:pPr>
        <w:ind w:left="-284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544787" wp14:editId="262E40D8">
            <wp:simplePos x="0" y="0"/>
            <wp:positionH relativeFrom="margin">
              <wp:align>left</wp:align>
            </wp:positionH>
            <wp:positionV relativeFrom="paragraph">
              <wp:posOffset>-130810</wp:posOffset>
            </wp:positionV>
            <wp:extent cx="2238375" cy="2190750"/>
            <wp:effectExtent l="0" t="0" r="9525" b="0"/>
            <wp:wrapNone/>
            <wp:docPr id="177777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72406" name="Picture 17777724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78D43" w14:textId="4014C8A6" w:rsidR="0043117B" w:rsidRDefault="00000000" w:rsidP="00B4186F">
      <w:pPr>
        <w:ind w:left="-284"/>
      </w:pPr>
    </w:p>
    <w:p w14:paraId="78626823" w14:textId="3C165314" w:rsidR="00AB774D" w:rsidRDefault="00AB774D" w:rsidP="00B4186F">
      <w:pPr>
        <w:ind w:left="-284"/>
      </w:pPr>
    </w:p>
    <w:p w14:paraId="3F7DF012" w14:textId="5D6FB928" w:rsidR="00AB774D" w:rsidRDefault="00AB774D" w:rsidP="00B4186F">
      <w:pPr>
        <w:ind w:left="-284"/>
      </w:pPr>
    </w:p>
    <w:p w14:paraId="221F0C79" w14:textId="1C2E48BD" w:rsidR="00AB774D" w:rsidRDefault="00AB774D" w:rsidP="00B4186F">
      <w:pPr>
        <w:ind w:left="-284"/>
      </w:pPr>
    </w:p>
    <w:p w14:paraId="36A938C7" w14:textId="14F3F406" w:rsidR="00AB774D" w:rsidRDefault="00AB774D" w:rsidP="00B4186F">
      <w:pPr>
        <w:ind w:left="-284"/>
      </w:pPr>
    </w:p>
    <w:p w14:paraId="6DE559D3" w14:textId="12B3F714" w:rsidR="00AB774D" w:rsidRDefault="00AB774D" w:rsidP="00B4186F">
      <w:pPr>
        <w:ind w:left="-284"/>
      </w:pPr>
    </w:p>
    <w:p w14:paraId="1D1A84D2" w14:textId="1D663BDE" w:rsidR="00AB774D" w:rsidRDefault="00AB774D" w:rsidP="00B4186F">
      <w:pPr>
        <w:ind w:left="-284"/>
      </w:pPr>
    </w:p>
    <w:p w14:paraId="76136360" w14:textId="60D84EC3" w:rsidR="00AB774D" w:rsidRDefault="00AB774D" w:rsidP="00B4186F">
      <w:pPr>
        <w:ind w:left="-284"/>
      </w:pPr>
    </w:p>
    <w:p w14:paraId="65527677" w14:textId="27979517" w:rsidR="00AB774D" w:rsidRDefault="00AB774D" w:rsidP="00B4186F">
      <w:pPr>
        <w:ind w:left="-284"/>
      </w:pPr>
    </w:p>
    <w:p w14:paraId="7D3F4F5F" w14:textId="00D4DC50" w:rsidR="00AB774D" w:rsidRDefault="00AB774D" w:rsidP="00B4186F">
      <w:pPr>
        <w:ind w:left="-284"/>
      </w:pPr>
    </w:p>
    <w:p w14:paraId="011492A7" w14:textId="16ECB358" w:rsidR="00AB774D" w:rsidRPr="006C0D7B" w:rsidRDefault="00FB4ABE" w:rsidP="001F1348">
      <w:pPr>
        <w:pStyle w:val="Heading2"/>
        <w:spacing w:after="0"/>
        <w:ind w:left="284"/>
        <w:jc w:val="both"/>
        <w:rPr>
          <w:rFonts w:asciiTheme="minorHAnsi" w:eastAsiaTheme="minorEastAsia" w:hAnsiTheme="minorHAnsi" w:cstheme="minorBidi"/>
          <w:b w:val="0"/>
          <w:bCs w:val="0"/>
          <w:caps w:val="0"/>
          <w:color w:val="002060"/>
          <w:sz w:val="18"/>
          <w:szCs w:val="22"/>
        </w:rPr>
      </w:pPr>
      <w:r w:rsidRPr="006C0D7B">
        <w:rPr>
          <w:color w:val="002060"/>
          <w:sz w:val="32"/>
          <w:szCs w:val="36"/>
        </w:rPr>
        <w:t xml:space="preserve"> </w:t>
      </w:r>
      <w:r w:rsidR="0036379A" w:rsidRPr="006C0D7B">
        <w:rPr>
          <w:color w:val="002060"/>
          <w:sz w:val="32"/>
          <w:szCs w:val="36"/>
        </w:rPr>
        <w:t>experience</w:t>
      </w:r>
    </w:p>
    <w:p w14:paraId="047D370E" w14:textId="22858317" w:rsidR="00E64343" w:rsidRDefault="00E80136" w:rsidP="00E64343">
      <w:r>
        <w:rPr>
          <w:rFonts w:ascii="Century Gothic" w:hAnsi="Century Gothic"/>
          <w:noProof/>
          <w:color w:val="007D9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79C8C90" wp14:editId="3DCB4D51">
                <wp:simplePos x="0" y="0"/>
                <wp:positionH relativeFrom="column">
                  <wp:posOffset>371475</wp:posOffset>
                </wp:positionH>
                <wp:positionV relativeFrom="paragraph">
                  <wp:posOffset>8255</wp:posOffset>
                </wp:positionV>
                <wp:extent cx="3686175" cy="982980"/>
                <wp:effectExtent l="0" t="0" r="0" b="7620"/>
                <wp:wrapNone/>
                <wp:docPr id="16718506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98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CAED04" w14:textId="77777777" w:rsidR="00E64343" w:rsidRPr="002D5B57" w:rsidRDefault="00E64343">
                            <w:pPr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 w:rsidRPr="002D5B57"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  <w:t xml:space="preserve">Online Seller </w:t>
                            </w:r>
                          </w:p>
                          <w:p w14:paraId="19CA8868" w14:textId="0B13749E" w:rsidR="00E64343" w:rsidRPr="002D5B57" w:rsidRDefault="00E64343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2D5B57">
                              <w:rPr>
                                <w:sz w:val="20"/>
                                <w:szCs w:val="24"/>
                              </w:rPr>
                              <w:t xml:space="preserve">Self-Business </w:t>
                            </w:r>
                          </w:p>
                          <w:p w14:paraId="6868E293" w14:textId="77777777" w:rsidR="00E64343" w:rsidRPr="002D5B57" w:rsidRDefault="00E64343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2D5B57">
                              <w:rPr>
                                <w:sz w:val="20"/>
                                <w:szCs w:val="24"/>
                              </w:rPr>
                              <w:t>March 2022 to August 2022</w:t>
                            </w:r>
                          </w:p>
                          <w:p w14:paraId="50CF952D" w14:textId="78335B2F" w:rsidR="00E64343" w:rsidRPr="002D5B57" w:rsidRDefault="00D85151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2D5B57">
                              <w:rPr>
                                <w:sz w:val="20"/>
                                <w:szCs w:val="24"/>
                              </w:rPr>
                              <w:t>(</w:t>
                            </w:r>
                            <w:r w:rsidR="00E64343" w:rsidRPr="002D5B57">
                              <w:rPr>
                                <w:sz w:val="20"/>
                                <w:szCs w:val="24"/>
                              </w:rPr>
                              <w:t>I am selling foods and clothes online</w:t>
                            </w:r>
                            <w:r w:rsidRPr="002D5B57">
                              <w:rPr>
                                <w:sz w:val="20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C8C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.25pt;margin-top:.65pt;width:290.25pt;height:77.4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" filled="f" stroked="f" strokeweight=".5pt">
                <v:textbox>
                  <w:txbxContent>
                    <w:p w14:paraId="13CAED04" w14:textId="77777777" w:rsidR="00E64343" w:rsidRPr="002D5B57" w:rsidRDefault="00E64343">
                      <w:pPr>
                        <w:rPr>
                          <w:b/>
                          <w:bCs/>
                          <w:sz w:val="22"/>
                          <w:szCs w:val="28"/>
                        </w:rPr>
                      </w:pPr>
                      <w:r w:rsidRPr="002D5B57">
                        <w:rPr>
                          <w:b/>
                          <w:bCs/>
                          <w:sz w:val="22"/>
                          <w:szCs w:val="28"/>
                        </w:rPr>
                        <w:t xml:space="preserve">Online Seller </w:t>
                      </w:r>
                    </w:p>
                    <w:p w14:paraId="19CA8868" w14:textId="0B13749E" w:rsidR="00E64343" w:rsidRPr="002D5B57" w:rsidRDefault="00E64343">
                      <w:pPr>
                        <w:rPr>
                          <w:sz w:val="20"/>
                          <w:szCs w:val="24"/>
                        </w:rPr>
                      </w:pPr>
                      <w:r w:rsidRPr="002D5B57">
                        <w:rPr>
                          <w:sz w:val="20"/>
                          <w:szCs w:val="24"/>
                        </w:rPr>
                        <w:t xml:space="preserve">Self-Business </w:t>
                      </w:r>
                    </w:p>
                    <w:p w14:paraId="6868E293" w14:textId="77777777" w:rsidR="00E64343" w:rsidRPr="002D5B57" w:rsidRDefault="00E64343">
                      <w:pPr>
                        <w:rPr>
                          <w:sz w:val="20"/>
                          <w:szCs w:val="24"/>
                        </w:rPr>
                      </w:pPr>
                      <w:r w:rsidRPr="002D5B57">
                        <w:rPr>
                          <w:sz w:val="20"/>
                          <w:szCs w:val="24"/>
                        </w:rPr>
                        <w:t>March 2022 to August 2022</w:t>
                      </w:r>
                    </w:p>
                    <w:p w14:paraId="50CF952D" w14:textId="78335B2F" w:rsidR="00E64343" w:rsidRPr="002D5B57" w:rsidRDefault="00D85151">
                      <w:pPr>
                        <w:rPr>
                          <w:sz w:val="20"/>
                          <w:szCs w:val="24"/>
                        </w:rPr>
                      </w:pPr>
                      <w:r w:rsidRPr="002D5B57">
                        <w:rPr>
                          <w:sz w:val="20"/>
                          <w:szCs w:val="24"/>
                        </w:rPr>
                        <w:t>(</w:t>
                      </w:r>
                      <w:r w:rsidR="00E64343" w:rsidRPr="002D5B57">
                        <w:rPr>
                          <w:sz w:val="20"/>
                          <w:szCs w:val="24"/>
                        </w:rPr>
                        <w:t>I am selling foods and clothes online</w:t>
                      </w:r>
                      <w:r w:rsidRPr="002D5B57">
                        <w:rPr>
                          <w:sz w:val="20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1FE15194" w14:textId="38CCC3EF" w:rsidR="00E64343" w:rsidRPr="00E64343" w:rsidRDefault="00E64343" w:rsidP="00E64343"/>
    <w:p w14:paraId="073CC929" w14:textId="6D2FD149" w:rsidR="00AB774D" w:rsidRDefault="00AB774D" w:rsidP="001F1348">
      <w:pPr>
        <w:ind w:left="-284"/>
        <w:jc w:val="both"/>
      </w:pPr>
    </w:p>
    <w:p w14:paraId="443AF68F" w14:textId="7E2D8385" w:rsidR="00AB774D" w:rsidRDefault="00AB774D" w:rsidP="00B4186F">
      <w:pPr>
        <w:ind w:left="-284"/>
      </w:pPr>
    </w:p>
    <w:p w14:paraId="47456724" w14:textId="3183C252" w:rsidR="00AB774D" w:rsidRPr="001F1348" w:rsidRDefault="00E80136" w:rsidP="001F1348">
      <w:pPr>
        <w:ind w:left="-284" w:right="-691"/>
        <w:rPr>
          <w:rFonts w:ascii="Century Gothic" w:hAnsi="Century Gothic"/>
          <w:sz w:val="22"/>
          <w:szCs w:val="28"/>
        </w:rPr>
      </w:pPr>
      <w:r>
        <w:rPr>
          <w:rFonts w:ascii="Century Gothic" w:hAnsi="Century Gothic"/>
          <w:noProof/>
          <w:color w:val="007D9A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31AF585" wp14:editId="3988AC71">
                <wp:simplePos x="0" y="0"/>
                <wp:positionH relativeFrom="column">
                  <wp:posOffset>375574</wp:posOffset>
                </wp:positionH>
                <wp:positionV relativeFrom="paragraph">
                  <wp:posOffset>145473</wp:posOffset>
                </wp:positionV>
                <wp:extent cx="3686175" cy="982980"/>
                <wp:effectExtent l="0" t="0" r="0" b="7620"/>
                <wp:wrapNone/>
                <wp:docPr id="16761169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98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7B10D" w14:textId="4E75132A" w:rsidR="002D5B57" w:rsidRPr="002D5B57" w:rsidRDefault="002D5B57" w:rsidP="002D5B57">
                            <w:pPr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  <w:t>CIO</w:t>
                            </w:r>
                          </w:p>
                          <w:p w14:paraId="442037D5" w14:textId="6E68B4DA" w:rsidR="002D5B57" w:rsidRPr="002D5B57" w:rsidRDefault="002D5B57" w:rsidP="002D5B57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</w:rPr>
                              <w:t>F1Stackmind</w:t>
                            </w:r>
                          </w:p>
                          <w:p w14:paraId="230AC6BD" w14:textId="77777777" w:rsidR="002D5B57" w:rsidRPr="002D5B57" w:rsidRDefault="002D5B57" w:rsidP="002D5B57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2D5B57">
                              <w:rPr>
                                <w:sz w:val="20"/>
                                <w:szCs w:val="24"/>
                              </w:rPr>
                              <w:t>March 2022 to August 2022</w:t>
                            </w:r>
                          </w:p>
                          <w:p w14:paraId="6F770AC3" w14:textId="2824B5A7" w:rsidR="002D5B57" w:rsidRPr="002D5B57" w:rsidRDefault="002D5B57" w:rsidP="002D5B57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  <w:r w:rsidRPr="002D5B57">
                              <w:rPr>
                                <w:sz w:val="20"/>
                                <w:szCs w:val="24"/>
                              </w:rPr>
                              <w:t>(I</w:t>
                            </w:r>
                            <w:r w:rsidR="007906CD">
                              <w:rPr>
                                <w:sz w:val="20"/>
                                <w:szCs w:val="24"/>
                              </w:rPr>
                              <w:t xml:space="preserve"> manage and lead school organization for programming students</w:t>
                            </w:r>
                            <w:r w:rsidR="00E80136">
                              <w:rPr>
                                <w:sz w:val="20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F585" id="Text Box 3" o:spid="_x0000_s1027" type="#_x0000_t202" style="position:absolute;left:0;text-align:left;margin-left:29.55pt;margin-top:11.45pt;width:290.25pt;height:77.4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" filled="f" stroked="f" strokeweight=".5pt">
                <v:textbox>
                  <w:txbxContent>
                    <w:p w14:paraId="6A07B10D" w14:textId="4E75132A" w:rsidR="002D5B57" w:rsidRPr="002D5B57" w:rsidRDefault="002D5B57" w:rsidP="002D5B57">
                      <w:pPr>
                        <w:rPr>
                          <w:b/>
                          <w:bCs/>
                          <w:sz w:val="2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8"/>
                        </w:rPr>
                        <w:t>CIO</w:t>
                      </w:r>
                    </w:p>
                    <w:p w14:paraId="442037D5" w14:textId="6E68B4DA" w:rsidR="002D5B57" w:rsidRPr="002D5B57" w:rsidRDefault="002D5B57" w:rsidP="002D5B57">
                      <w:pPr>
                        <w:rPr>
                          <w:sz w:val="20"/>
                          <w:szCs w:val="24"/>
                        </w:rPr>
                      </w:pPr>
                      <w:r>
                        <w:rPr>
                          <w:sz w:val="20"/>
                          <w:szCs w:val="24"/>
                        </w:rPr>
                        <w:t>F1Stackmind</w:t>
                      </w:r>
                    </w:p>
                    <w:p w14:paraId="230AC6BD" w14:textId="77777777" w:rsidR="002D5B57" w:rsidRPr="002D5B57" w:rsidRDefault="002D5B57" w:rsidP="002D5B57">
                      <w:pPr>
                        <w:rPr>
                          <w:sz w:val="20"/>
                          <w:szCs w:val="24"/>
                        </w:rPr>
                      </w:pPr>
                      <w:r w:rsidRPr="002D5B57">
                        <w:rPr>
                          <w:sz w:val="20"/>
                          <w:szCs w:val="24"/>
                        </w:rPr>
                        <w:t>March 2022 to August 2022</w:t>
                      </w:r>
                    </w:p>
                    <w:p w14:paraId="6F770AC3" w14:textId="2824B5A7" w:rsidR="002D5B57" w:rsidRPr="002D5B57" w:rsidRDefault="002D5B57" w:rsidP="002D5B57">
                      <w:pPr>
                        <w:rPr>
                          <w:sz w:val="20"/>
                          <w:szCs w:val="24"/>
                        </w:rPr>
                      </w:pPr>
                      <w:r w:rsidRPr="002D5B57">
                        <w:rPr>
                          <w:sz w:val="20"/>
                          <w:szCs w:val="24"/>
                        </w:rPr>
                        <w:t>(I</w:t>
                      </w:r>
                      <w:r w:rsidR="007906CD">
                        <w:rPr>
                          <w:sz w:val="20"/>
                          <w:szCs w:val="24"/>
                        </w:rPr>
                        <w:t xml:space="preserve"> manage and lead school organization for programming students</w:t>
                      </w:r>
                      <w:r w:rsidR="00E80136">
                        <w:rPr>
                          <w:sz w:val="20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B774D" w:rsidRPr="001F1348">
        <w:rPr>
          <w:rFonts w:ascii="Century Gothic" w:hAnsi="Century Gothic"/>
          <w:b/>
          <w:bCs/>
          <w:sz w:val="22"/>
          <w:szCs w:val="28"/>
        </w:rPr>
        <w:t xml:space="preserve">         </w:t>
      </w:r>
    </w:p>
    <w:p w14:paraId="591E4C01" w14:textId="1909E3BF" w:rsidR="00B4186F" w:rsidRDefault="00B4186F" w:rsidP="001F1348">
      <w:pPr>
        <w:tabs>
          <w:tab w:val="left" w:pos="0"/>
          <w:tab w:val="left" w:pos="6663"/>
        </w:tabs>
        <w:sectPr w:rsidR="00B4186F" w:rsidSect="006C0D7B">
          <w:headerReference w:type="default" r:id="rId7"/>
          <w:pgSz w:w="12240" w:h="15840"/>
          <w:pgMar w:top="720" w:right="720" w:bottom="720" w:left="720" w:header="720" w:footer="720" w:gutter="0"/>
          <w:cols w:num="2" w:space="398" w:equalWidth="0">
            <w:col w:w="3429" w:space="397"/>
            <w:col w:w="6680"/>
          </w:cols>
          <w:docGrid w:linePitch="360"/>
        </w:sectPr>
      </w:pPr>
    </w:p>
    <w:p w14:paraId="26ABE32F" w14:textId="77777777" w:rsidR="00B4186F" w:rsidRDefault="00B4186F" w:rsidP="00B4186F">
      <w:pPr>
        <w:ind w:left="-284"/>
        <w:jc w:val="center"/>
        <w:rPr>
          <w:rFonts w:ascii="Century Gothic" w:hAnsi="Century Gothic"/>
          <w:b/>
          <w:bCs/>
          <w:color w:val="007D9A"/>
          <w:sz w:val="28"/>
          <w:szCs w:val="36"/>
        </w:rPr>
      </w:pPr>
    </w:p>
    <w:p w14:paraId="0583350C" w14:textId="0EF3BCCC" w:rsidR="00B4186F" w:rsidRDefault="00B4186F" w:rsidP="00B4186F">
      <w:pPr>
        <w:jc w:val="center"/>
        <w:rPr>
          <w:rFonts w:ascii="Century Gothic" w:hAnsi="Century Gothic"/>
          <w:b/>
          <w:bCs/>
          <w:color w:val="007D9A"/>
          <w:sz w:val="28"/>
          <w:szCs w:val="36"/>
        </w:rPr>
      </w:pPr>
    </w:p>
    <w:p w14:paraId="522EB1E6" w14:textId="4D0231DD" w:rsidR="00B4186F" w:rsidRDefault="00AE7E8F" w:rsidP="00B4186F">
      <w:pPr>
        <w:jc w:val="center"/>
        <w:rPr>
          <w:rFonts w:ascii="Century Gothic" w:hAnsi="Century Gothic"/>
          <w:b/>
          <w:bCs/>
          <w:color w:val="007D9A"/>
          <w:sz w:val="28"/>
          <w:szCs w:val="36"/>
        </w:rPr>
      </w:pPr>
      <w:r w:rsidRPr="006C0D7B">
        <w:rPr>
          <w:rFonts w:ascii="Century Gothic" w:hAnsi="Century Gothic"/>
          <w:b/>
          <w:bCs/>
          <w:noProof/>
          <w:color w:val="002060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26C4BB" wp14:editId="5DD15784">
                <wp:simplePos x="0" y="0"/>
                <wp:positionH relativeFrom="margin">
                  <wp:posOffset>2518470</wp:posOffset>
                </wp:positionH>
                <wp:positionV relativeFrom="paragraph">
                  <wp:posOffset>219075</wp:posOffset>
                </wp:positionV>
                <wp:extent cx="2941982" cy="496957"/>
                <wp:effectExtent l="0" t="0" r="0" b="0"/>
                <wp:wrapNone/>
                <wp:docPr id="14476211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2" cy="4969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C972" w14:textId="3221C09E" w:rsidR="00E64343" w:rsidRPr="00EE5465" w:rsidRDefault="00E64343" w:rsidP="00E64343">
                            <w:pPr>
                              <w:pStyle w:val="Heading2"/>
                              <w:spacing w:after="0"/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</w:pPr>
                            <w:r w:rsidRPr="00EE5465"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  <w:t>E</w:t>
                            </w:r>
                            <w:r w:rsidR="0036379A" w:rsidRPr="00EE5465"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  <w:t>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6C4BB" id="Text Box 5" o:spid="_x0000_s1028" type="#_x0000_t202" style="position:absolute;left:0;text-align:left;margin-left:198.3pt;margin-top:17.25pt;width:231.65pt;height:39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/ZVHAIAADMEAAAOAAAAZHJzL2Uyb0RvYy54bWysU01vGjEQvVfKf7B8DwsUSFixRDQRVSWU&#10;RCJRzsZrs5a8Htc27NJf37GXL6U9Vb14Zzyz8/He8+yhrTXZC+cVmIIOen1KhOFQKrMt6Pvb8vae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" filled="f" stroked="f" strokeweight=".5pt">
                <v:textbox>
                  <w:txbxContent>
                    <w:p w14:paraId="70ABC972" w14:textId="3221C09E" w:rsidR="00E64343" w:rsidRPr="00EE5465" w:rsidRDefault="00E64343" w:rsidP="00E64343">
                      <w:pPr>
                        <w:pStyle w:val="Heading2"/>
                        <w:spacing w:after="0"/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</w:pPr>
                      <w:r w:rsidRPr="00EE5465"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  <w:t>E</w:t>
                      </w:r>
                      <w:r w:rsidR="0036379A" w:rsidRPr="00EE5465"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  <w:t>ducation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C51913" w14:textId="0A2F9EF3" w:rsidR="00B4186F" w:rsidRDefault="00B4186F" w:rsidP="00B4186F">
      <w:pPr>
        <w:jc w:val="center"/>
        <w:rPr>
          <w:rFonts w:ascii="Century Gothic" w:hAnsi="Century Gothic"/>
          <w:b/>
          <w:bCs/>
          <w:color w:val="007D9A"/>
          <w:sz w:val="28"/>
          <w:szCs w:val="36"/>
        </w:rPr>
      </w:pPr>
    </w:p>
    <w:p w14:paraId="305CF034" w14:textId="5A1F18C0" w:rsidR="00AB774D" w:rsidRPr="006C0D7B" w:rsidRDefault="00AE7E8F" w:rsidP="00B4186F">
      <w:pPr>
        <w:jc w:val="center"/>
        <w:rPr>
          <w:rFonts w:ascii="Century Gothic" w:hAnsi="Century Gothic"/>
          <w:b/>
          <w:bCs/>
          <w:color w:val="002060"/>
          <w:sz w:val="28"/>
          <w:szCs w:val="36"/>
        </w:rPr>
      </w:pPr>
      <w:r w:rsidRPr="006C0D7B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55058B" wp14:editId="687E6A6E">
                <wp:simplePos x="0" y="0"/>
                <wp:positionH relativeFrom="margin">
                  <wp:posOffset>2603500</wp:posOffset>
                </wp:positionH>
                <wp:positionV relativeFrom="paragraph">
                  <wp:posOffset>231462</wp:posOffset>
                </wp:positionV>
                <wp:extent cx="4248150" cy="3019246"/>
                <wp:effectExtent l="0" t="0" r="0" b="0"/>
                <wp:wrapNone/>
                <wp:docPr id="118343761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3019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2E894F" w14:textId="3EDD42FD" w:rsidR="001F1348" w:rsidRPr="00EE5465" w:rsidRDefault="001F1348" w:rsidP="00E64343">
                            <w:pPr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Primary          </w:t>
                            </w:r>
                            <w:r w:rsidR="000060A8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>Cabatuan Central Elementary</w:t>
                            </w:r>
                          </w:p>
                          <w:p w14:paraId="799533A6" w14:textId="27353274" w:rsidR="001F1348" w:rsidRPr="00EE5465" w:rsidRDefault="001F1348" w:rsidP="00E64343">
                            <w:pPr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</w:t>
                            </w:r>
                            <w:r w:rsidR="000060A8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School</w:t>
                            </w:r>
                          </w:p>
                          <w:p w14:paraId="71E7E571" w14:textId="1920CF85" w:rsidR="001F1348" w:rsidRPr="00EE5465" w:rsidRDefault="001F1348" w:rsidP="00E64343">
                            <w:pPr>
                              <w:rPr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      </w:t>
                            </w:r>
                            <w:r w:rsidR="000060A8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>Cabatuan,</w:t>
                            </w:r>
                            <w:r w:rsidR="000060A8"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 xml:space="preserve"> </w:t>
                            </w: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>Iloilo</w:t>
                            </w:r>
                          </w:p>
                          <w:p w14:paraId="6745E7B9" w14:textId="7B121775" w:rsidR="001F1348" w:rsidRPr="00EE5465" w:rsidRDefault="001F1348" w:rsidP="00E64343">
                            <w:pPr>
                              <w:rPr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         </w:t>
                            </w:r>
                            <w:r w:rsidR="000060A8"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 xml:space="preserve">    </w:t>
                            </w: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 xml:space="preserve">  </w:t>
                            </w:r>
                            <w:r w:rsidR="00E64343"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 xml:space="preserve">     </w:t>
                            </w: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>2009-2016</w:t>
                            </w:r>
                          </w:p>
                          <w:p w14:paraId="556681B2" w14:textId="77777777" w:rsidR="000060A8" w:rsidRPr="00EE5465" w:rsidRDefault="000060A8" w:rsidP="00E64343">
                            <w:pPr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</w:p>
                          <w:p w14:paraId="44A71548" w14:textId="641AD1FD" w:rsidR="000060A8" w:rsidRPr="00EE5465" w:rsidRDefault="000060A8" w:rsidP="00E64343">
                            <w:pPr>
                              <w:ind w:right="44"/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>Junior High School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Cabatuan National</w:t>
                            </w:r>
                            <w:r w:rsidR="00A5700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>Comprehensive</w:t>
                            </w:r>
                          </w:p>
                          <w:p w14:paraId="6B20FE67" w14:textId="1D6C9331" w:rsidR="000060A8" w:rsidRPr="00EE5465" w:rsidRDefault="000060A8" w:rsidP="00E64343">
                            <w:pPr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        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Highschool</w:t>
                            </w:r>
                          </w:p>
                          <w:p w14:paraId="7911C74E" w14:textId="7F79F4F2" w:rsidR="000060A8" w:rsidRPr="00EE5465" w:rsidRDefault="000060A8" w:rsidP="00E64343">
                            <w:pPr>
                              <w:rPr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          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</w:t>
                            </w: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>Strand: Computer System Servicing</w:t>
                            </w:r>
                          </w:p>
                          <w:p w14:paraId="23C88FE5" w14:textId="624D09A8" w:rsidR="000060A8" w:rsidRPr="00EE5465" w:rsidRDefault="000060A8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   </w:t>
                            </w:r>
                            <w:r w:rsidRPr="00EE5465">
                              <w:rPr>
                                <w:lang w:val="en-PH"/>
                              </w:rPr>
                              <w:t>Cabatuan, Iloilo</w:t>
                            </w:r>
                          </w:p>
                          <w:p w14:paraId="73DE360F" w14:textId="797395F6" w:rsidR="000060A8" w:rsidRPr="00EE5465" w:rsidRDefault="000060A8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lang w:val="en-PH"/>
                              </w:rPr>
                              <w:t>2016-2020</w:t>
                            </w:r>
                          </w:p>
                          <w:p w14:paraId="0C368C3D" w14:textId="23AEC818" w:rsidR="000060A8" w:rsidRPr="00EE5465" w:rsidRDefault="000060A8" w:rsidP="00E64343">
                            <w:pPr>
                              <w:rPr>
                                <w:lang w:val="en-PH"/>
                              </w:rPr>
                            </w:pPr>
                          </w:p>
                          <w:p w14:paraId="394DC87B" w14:textId="73F6C520" w:rsidR="000060A8" w:rsidRPr="00EE5465" w:rsidRDefault="000060A8" w:rsidP="00E64343">
                            <w:pPr>
                              <w:ind w:right="44"/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lang w:val="en-PH"/>
                              </w:rPr>
                              <w:t>Senior High School</w:t>
                            </w:r>
                            <w:r w:rsidRPr="00EE5465">
                              <w:rPr>
                                <w:lang w:val="en-PH"/>
                              </w:rPr>
                              <w:t xml:space="preserve">          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>Cabatuan National</w:t>
                            </w:r>
                            <w:r w:rsidR="00A5700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>Comprehensive</w:t>
                            </w:r>
                          </w:p>
                          <w:p w14:paraId="7810E189" w14:textId="0B41DF62" w:rsidR="000060A8" w:rsidRPr="00EE5465" w:rsidRDefault="000060A8" w:rsidP="00E64343">
                            <w:pPr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         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Highschool</w:t>
                            </w:r>
                          </w:p>
                          <w:p w14:paraId="3AA93038" w14:textId="057414CC" w:rsidR="000060A8" w:rsidRPr="00EE5465" w:rsidRDefault="000060A8" w:rsidP="00E64343">
                            <w:pPr>
                              <w:rPr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                                      </w:t>
                            </w:r>
                            <w:r w:rsidR="00E64343"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     </w:t>
                            </w:r>
                            <w:r w:rsidRPr="00EE5465">
                              <w:rPr>
                                <w:b/>
                                <w:bCs/>
                                <w:sz w:val="16"/>
                                <w:szCs w:val="20"/>
                                <w:lang w:val="en-PH"/>
                              </w:rPr>
                              <w:t xml:space="preserve">  </w:t>
                            </w:r>
                            <w:r w:rsidRPr="00EE5465">
                              <w:rPr>
                                <w:sz w:val="16"/>
                                <w:szCs w:val="20"/>
                                <w:lang w:val="en-PH"/>
                              </w:rPr>
                              <w:t>Strand: Humanity and Social Sciences</w:t>
                            </w:r>
                          </w:p>
                          <w:p w14:paraId="07AB9A1B" w14:textId="31905F20" w:rsidR="000060A8" w:rsidRPr="00EE5465" w:rsidRDefault="000060A8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lang w:val="en-PH"/>
                              </w:rPr>
                              <w:t>Cabatuan, Iloilo</w:t>
                            </w:r>
                          </w:p>
                          <w:p w14:paraId="5D43B567" w14:textId="034F84FC" w:rsidR="000060A8" w:rsidRPr="00EE5465" w:rsidRDefault="000060A8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lang w:val="en-PH"/>
                              </w:rPr>
                              <w:t>2020-2022</w:t>
                            </w:r>
                          </w:p>
                          <w:p w14:paraId="7146DB16" w14:textId="77777777" w:rsidR="000060A8" w:rsidRPr="00EE5465" w:rsidRDefault="000060A8" w:rsidP="00E64343">
                            <w:pPr>
                              <w:rPr>
                                <w:b/>
                                <w:bCs/>
                                <w:lang w:val="en-PH"/>
                              </w:rPr>
                            </w:pPr>
                          </w:p>
                          <w:p w14:paraId="2E010C28" w14:textId="08B0F9F9" w:rsidR="000060A8" w:rsidRPr="00EE5465" w:rsidRDefault="000060A8" w:rsidP="00E64343">
                            <w:pPr>
                              <w:rPr>
                                <w:b/>
                                <w:bCs/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lang w:val="en-PH"/>
                              </w:rPr>
                              <w:t xml:space="preserve">Tertiary                             </w:t>
                            </w:r>
                            <w:r w:rsidR="00E64343" w:rsidRPr="00EE5465">
                              <w:rPr>
                                <w:b/>
                                <w:bCs/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b/>
                                <w:bCs/>
                                <w:lang w:val="en-PH"/>
                              </w:rPr>
                              <w:t xml:space="preserve"> PHINMA University of Iloilo</w:t>
                            </w:r>
                          </w:p>
                          <w:p w14:paraId="02A5FA94" w14:textId="0C0ADD10" w:rsidR="000060A8" w:rsidRPr="00EE5465" w:rsidRDefault="000060A8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b/>
                                <w:bCs/>
                                <w:lang w:val="en-PH"/>
                              </w:rPr>
                              <w:t xml:space="preserve">        </w:t>
                            </w:r>
                            <w:r w:rsidRPr="00EE5465">
                              <w:rPr>
                                <w:lang w:val="en-PH"/>
                              </w:rPr>
                              <w:t xml:space="preserve">                               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</w:t>
                            </w:r>
                            <w:r w:rsidRPr="00EE5465">
                              <w:rPr>
                                <w:lang w:val="en-PH"/>
                              </w:rPr>
                              <w:t xml:space="preserve"> </w:t>
                            </w:r>
                            <w:r w:rsidR="00E64343" w:rsidRPr="00EE5465">
                              <w:rPr>
                                <w:lang w:val="en-PH"/>
                              </w:rPr>
                              <w:t xml:space="preserve">      </w:t>
                            </w:r>
                            <w:r w:rsidRPr="00EE5465">
                              <w:rPr>
                                <w:lang w:val="en-PH"/>
                              </w:rPr>
                              <w:t>Iloilo City</w:t>
                            </w:r>
                          </w:p>
                          <w:p w14:paraId="20DEE593" w14:textId="4643BF12" w:rsidR="00E64343" w:rsidRPr="00EE5465" w:rsidRDefault="00E64343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      Bachelor of Science in Information</w:t>
                            </w:r>
                          </w:p>
                          <w:p w14:paraId="23F1AB13" w14:textId="6774C054" w:rsidR="00E64343" w:rsidRPr="00EE5465" w:rsidRDefault="00E64343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      Technology</w:t>
                            </w:r>
                          </w:p>
                          <w:p w14:paraId="6F66459F" w14:textId="50BB4366" w:rsidR="00E64343" w:rsidRPr="00EE5465" w:rsidRDefault="00E64343" w:rsidP="00E64343">
                            <w:pPr>
                              <w:rPr>
                                <w:lang w:val="en-PH"/>
                              </w:rPr>
                            </w:pPr>
                            <w:r w:rsidRPr="00EE5465">
                              <w:rPr>
                                <w:lang w:val="en-PH"/>
                              </w:rPr>
                              <w:t xml:space="preserve">                                                 </w:t>
                            </w:r>
                            <w:r w:rsidR="002602A2" w:rsidRPr="00EE5465">
                              <w:rPr>
                                <w:lang w:val="en-PH"/>
                              </w:rPr>
                              <w:t>2022-2025</w:t>
                            </w:r>
                          </w:p>
                          <w:p w14:paraId="53EA02CB" w14:textId="761EAF69" w:rsidR="000060A8" w:rsidRPr="002D5B57" w:rsidRDefault="000060A8" w:rsidP="00E64343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  <w:r w:rsidRPr="002D5B57">
                              <w:rPr>
                                <w:sz w:val="20"/>
                                <w:szCs w:val="24"/>
                                <w:lang w:val="en-PH"/>
                              </w:rPr>
                              <w:t xml:space="preserve">                                          </w:t>
                            </w:r>
                          </w:p>
                          <w:p w14:paraId="499FDED9" w14:textId="77777777" w:rsidR="000060A8" w:rsidRPr="002D5B57" w:rsidRDefault="000060A8" w:rsidP="00E64343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</w:p>
                          <w:p w14:paraId="033F0296" w14:textId="5C11337D" w:rsidR="000060A8" w:rsidRPr="001F1348" w:rsidRDefault="00E64343" w:rsidP="000060A8">
                            <w:pPr>
                              <w:spacing w:after="40"/>
                              <w:rPr>
                                <w:sz w:val="24"/>
                                <w:szCs w:val="32"/>
                                <w:lang w:val="en-PH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  <w:lang w:val="en-PH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5058B" id="Text Box 6" o:spid="_x0000_s1029" type="#_x0000_t202" style="position:absolute;left:0;text-align:left;margin-left:205pt;margin-top:18.25pt;width:334.5pt;height:237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" fillcolor="white [3201]" stroked="f" strokeweight=".5pt">
                <v:textbox>
                  <w:txbxContent>
                    <w:p w14:paraId="502E894F" w14:textId="3EDD42FD" w:rsidR="001F1348" w:rsidRPr="00EE5465" w:rsidRDefault="001F1348" w:rsidP="00E64343">
                      <w:pPr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Primary          </w:t>
                      </w:r>
                      <w:r w:rsidR="000060A8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>Cabatuan Central Elementary</w:t>
                      </w:r>
                    </w:p>
                    <w:p w14:paraId="799533A6" w14:textId="27353274" w:rsidR="001F1348" w:rsidRPr="00EE5465" w:rsidRDefault="001F1348" w:rsidP="00E64343">
                      <w:pPr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              </w:t>
                      </w:r>
                      <w:r w:rsidR="000060A8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School</w:t>
                      </w:r>
                    </w:p>
                    <w:p w14:paraId="71E7E571" w14:textId="1920CF85" w:rsidR="001F1348" w:rsidRPr="00EE5465" w:rsidRDefault="001F1348" w:rsidP="00E64343">
                      <w:pPr>
                        <w:rPr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                    </w:t>
                      </w:r>
                      <w:r w:rsidR="000060A8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>Cabatuan,</w:t>
                      </w:r>
                      <w:r w:rsidR="000060A8" w:rsidRPr="00EE5465">
                        <w:rPr>
                          <w:sz w:val="16"/>
                          <w:szCs w:val="20"/>
                          <w:lang w:val="en-PH"/>
                        </w:rPr>
                        <w:t xml:space="preserve"> </w:t>
                      </w: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>Iloilo</w:t>
                      </w:r>
                    </w:p>
                    <w:p w14:paraId="6745E7B9" w14:textId="7B121775" w:rsidR="001F1348" w:rsidRPr="00EE5465" w:rsidRDefault="001F1348" w:rsidP="00E64343">
                      <w:pPr>
                        <w:rPr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 xml:space="preserve">                                           </w:t>
                      </w:r>
                      <w:r w:rsidR="000060A8" w:rsidRPr="00EE5465">
                        <w:rPr>
                          <w:sz w:val="16"/>
                          <w:szCs w:val="20"/>
                          <w:lang w:val="en-PH"/>
                        </w:rPr>
                        <w:t xml:space="preserve">    </w:t>
                      </w: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 xml:space="preserve">  </w:t>
                      </w:r>
                      <w:r w:rsidR="00E64343" w:rsidRPr="00EE5465">
                        <w:rPr>
                          <w:sz w:val="16"/>
                          <w:szCs w:val="20"/>
                          <w:lang w:val="en-PH"/>
                        </w:rPr>
                        <w:t xml:space="preserve">     </w:t>
                      </w: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>2009-2016</w:t>
                      </w:r>
                    </w:p>
                    <w:p w14:paraId="556681B2" w14:textId="77777777" w:rsidR="000060A8" w:rsidRPr="00EE5465" w:rsidRDefault="000060A8" w:rsidP="00E64343">
                      <w:pPr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</w:p>
                    <w:p w14:paraId="44A71548" w14:textId="641AD1FD" w:rsidR="000060A8" w:rsidRPr="00EE5465" w:rsidRDefault="000060A8" w:rsidP="00E64343">
                      <w:pPr>
                        <w:ind w:right="44"/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>Junior High School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Cabatuan National</w:t>
                      </w:r>
                      <w:r w:rsidR="00A5700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>Comprehensive</w:t>
                      </w:r>
                    </w:p>
                    <w:p w14:paraId="6B20FE67" w14:textId="1D6C9331" w:rsidR="000060A8" w:rsidRPr="00EE5465" w:rsidRDefault="000060A8" w:rsidP="00E64343">
                      <w:pPr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                      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Highschool</w:t>
                      </w:r>
                    </w:p>
                    <w:p w14:paraId="7911C74E" w14:textId="7F79F4F2" w:rsidR="000060A8" w:rsidRPr="00EE5465" w:rsidRDefault="000060A8" w:rsidP="00E64343">
                      <w:pPr>
                        <w:rPr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                        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</w:t>
                      </w: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>Strand: Computer System Servicing</w:t>
                      </w:r>
                    </w:p>
                    <w:p w14:paraId="23C88FE5" w14:textId="624D09A8" w:rsidR="000060A8" w:rsidRPr="00EE5465" w:rsidRDefault="000060A8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 </w:t>
                      </w:r>
                      <w:r w:rsidR="00E64343" w:rsidRPr="00EE5465">
                        <w:rPr>
                          <w:lang w:val="en-PH"/>
                        </w:rPr>
                        <w:t xml:space="preserve">     </w:t>
                      </w:r>
                      <w:r w:rsidRPr="00EE5465">
                        <w:rPr>
                          <w:lang w:val="en-PH"/>
                        </w:rPr>
                        <w:t>Cabatuan, Iloilo</w:t>
                      </w:r>
                    </w:p>
                    <w:p w14:paraId="73DE360F" w14:textId="797395F6" w:rsidR="000060A8" w:rsidRPr="00EE5465" w:rsidRDefault="000060A8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</w:t>
                      </w:r>
                      <w:r w:rsidR="00E64343" w:rsidRPr="00EE5465">
                        <w:rPr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lang w:val="en-PH"/>
                        </w:rPr>
                        <w:t>2016-2020</w:t>
                      </w:r>
                    </w:p>
                    <w:p w14:paraId="0C368C3D" w14:textId="23AEC818" w:rsidR="000060A8" w:rsidRPr="00EE5465" w:rsidRDefault="000060A8" w:rsidP="00E64343">
                      <w:pPr>
                        <w:rPr>
                          <w:lang w:val="en-PH"/>
                        </w:rPr>
                      </w:pPr>
                    </w:p>
                    <w:p w14:paraId="394DC87B" w14:textId="73F6C520" w:rsidR="000060A8" w:rsidRPr="00EE5465" w:rsidRDefault="000060A8" w:rsidP="00E64343">
                      <w:pPr>
                        <w:ind w:right="44"/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lang w:val="en-PH"/>
                        </w:rPr>
                        <w:t>Senior High School</w:t>
                      </w:r>
                      <w:r w:rsidRPr="00EE5465">
                        <w:rPr>
                          <w:lang w:val="en-PH"/>
                        </w:rPr>
                        <w:t xml:space="preserve">           </w:t>
                      </w:r>
                      <w:r w:rsidR="00E64343" w:rsidRPr="00EE5465">
                        <w:rPr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>Cabatuan National</w:t>
                      </w:r>
                      <w:r w:rsidR="00A5700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>Comprehensive</w:t>
                      </w:r>
                    </w:p>
                    <w:p w14:paraId="7810E189" w14:textId="0B41DF62" w:rsidR="000060A8" w:rsidRPr="00EE5465" w:rsidRDefault="000060A8" w:rsidP="00E64343">
                      <w:pPr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                       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Highschool</w:t>
                      </w:r>
                    </w:p>
                    <w:p w14:paraId="3AA93038" w14:textId="057414CC" w:rsidR="000060A8" w:rsidRPr="00EE5465" w:rsidRDefault="000060A8" w:rsidP="00E64343">
                      <w:pPr>
                        <w:rPr>
                          <w:sz w:val="16"/>
                          <w:szCs w:val="20"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                                      </w:t>
                      </w:r>
                      <w:r w:rsidR="00E64343"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     </w:t>
                      </w:r>
                      <w:r w:rsidRPr="00EE5465">
                        <w:rPr>
                          <w:b/>
                          <w:bCs/>
                          <w:sz w:val="16"/>
                          <w:szCs w:val="20"/>
                          <w:lang w:val="en-PH"/>
                        </w:rPr>
                        <w:t xml:space="preserve">  </w:t>
                      </w:r>
                      <w:r w:rsidRPr="00EE5465">
                        <w:rPr>
                          <w:sz w:val="16"/>
                          <w:szCs w:val="20"/>
                          <w:lang w:val="en-PH"/>
                        </w:rPr>
                        <w:t>Strand: Humanity and Social Sciences</w:t>
                      </w:r>
                    </w:p>
                    <w:p w14:paraId="07AB9A1B" w14:textId="31905F20" w:rsidR="000060A8" w:rsidRPr="00EE5465" w:rsidRDefault="000060A8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</w:t>
                      </w:r>
                      <w:r w:rsidR="00E64343" w:rsidRPr="00EE5465">
                        <w:rPr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lang w:val="en-PH"/>
                        </w:rPr>
                        <w:t>Cabatuan, Iloilo</w:t>
                      </w:r>
                    </w:p>
                    <w:p w14:paraId="5D43B567" w14:textId="034F84FC" w:rsidR="000060A8" w:rsidRPr="00EE5465" w:rsidRDefault="000060A8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</w:t>
                      </w:r>
                      <w:r w:rsidR="00E64343" w:rsidRPr="00EE5465">
                        <w:rPr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lang w:val="en-PH"/>
                        </w:rPr>
                        <w:t>2020-2022</w:t>
                      </w:r>
                    </w:p>
                    <w:p w14:paraId="7146DB16" w14:textId="77777777" w:rsidR="000060A8" w:rsidRPr="00EE5465" w:rsidRDefault="000060A8" w:rsidP="00E64343">
                      <w:pPr>
                        <w:rPr>
                          <w:b/>
                          <w:bCs/>
                          <w:lang w:val="en-PH"/>
                        </w:rPr>
                      </w:pPr>
                    </w:p>
                    <w:p w14:paraId="2E010C28" w14:textId="08B0F9F9" w:rsidR="000060A8" w:rsidRPr="00EE5465" w:rsidRDefault="000060A8" w:rsidP="00E64343">
                      <w:pPr>
                        <w:rPr>
                          <w:b/>
                          <w:bCs/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lang w:val="en-PH"/>
                        </w:rPr>
                        <w:t xml:space="preserve">Tertiary                             </w:t>
                      </w:r>
                      <w:r w:rsidR="00E64343" w:rsidRPr="00EE5465">
                        <w:rPr>
                          <w:b/>
                          <w:bCs/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b/>
                          <w:bCs/>
                          <w:lang w:val="en-PH"/>
                        </w:rPr>
                        <w:t xml:space="preserve"> PHINMA University of Iloilo</w:t>
                      </w:r>
                    </w:p>
                    <w:p w14:paraId="02A5FA94" w14:textId="0C0ADD10" w:rsidR="000060A8" w:rsidRPr="00EE5465" w:rsidRDefault="000060A8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b/>
                          <w:bCs/>
                          <w:lang w:val="en-PH"/>
                        </w:rPr>
                        <w:t xml:space="preserve">        </w:t>
                      </w:r>
                      <w:r w:rsidRPr="00EE5465">
                        <w:rPr>
                          <w:lang w:val="en-PH"/>
                        </w:rPr>
                        <w:t xml:space="preserve">                                </w:t>
                      </w:r>
                      <w:r w:rsidR="00E64343" w:rsidRPr="00EE5465">
                        <w:rPr>
                          <w:lang w:val="en-PH"/>
                        </w:rPr>
                        <w:t xml:space="preserve">  </w:t>
                      </w:r>
                      <w:r w:rsidRPr="00EE5465">
                        <w:rPr>
                          <w:lang w:val="en-PH"/>
                        </w:rPr>
                        <w:t xml:space="preserve"> </w:t>
                      </w:r>
                      <w:r w:rsidR="00E64343" w:rsidRPr="00EE5465">
                        <w:rPr>
                          <w:lang w:val="en-PH"/>
                        </w:rPr>
                        <w:t xml:space="preserve">      </w:t>
                      </w:r>
                      <w:r w:rsidRPr="00EE5465">
                        <w:rPr>
                          <w:lang w:val="en-PH"/>
                        </w:rPr>
                        <w:t>Iloilo City</w:t>
                      </w:r>
                    </w:p>
                    <w:p w14:paraId="20DEE593" w14:textId="4643BF12" w:rsidR="00E64343" w:rsidRPr="00EE5465" w:rsidRDefault="00E64343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      Bachelor of Science in Information</w:t>
                      </w:r>
                    </w:p>
                    <w:p w14:paraId="23F1AB13" w14:textId="6774C054" w:rsidR="00E64343" w:rsidRPr="00EE5465" w:rsidRDefault="00E64343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      Technology</w:t>
                      </w:r>
                    </w:p>
                    <w:p w14:paraId="6F66459F" w14:textId="50BB4366" w:rsidR="00E64343" w:rsidRPr="00EE5465" w:rsidRDefault="00E64343" w:rsidP="00E64343">
                      <w:pPr>
                        <w:rPr>
                          <w:lang w:val="en-PH"/>
                        </w:rPr>
                      </w:pPr>
                      <w:r w:rsidRPr="00EE5465">
                        <w:rPr>
                          <w:lang w:val="en-PH"/>
                        </w:rPr>
                        <w:t xml:space="preserve">                                                 </w:t>
                      </w:r>
                      <w:r w:rsidR="002602A2" w:rsidRPr="00EE5465">
                        <w:rPr>
                          <w:lang w:val="en-PH"/>
                        </w:rPr>
                        <w:t>2022-2025</w:t>
                      </w:r>
                    </w:p>
                    <w:p w14:paraId="53EA02CB" w14:textId="761EAF69" w:rsidR="000060A8" w:rsidRPr="002D5B57" w:rsidRDefault="000060A8" w:rsidP="00E64343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  <w:r w:rsidRPr="002D5B57">
                        <w:rPr>
                          <w:sz w:val="20"/>
                          <w:szCs w:val="24"/>
                          <w:lang w:val="en-PH"/>
                        </w:rPr>
                        <w:t xml:space="preserve">                                          </w:t>
                      </w:r>
                    </w:p>
                    <w:p w14:paraId="499FDED9" w14:textId="77777777" w:rsidR="000060A8" w:rsidRPr="002D5B57" w:rsidRDefault="000060A8" w:rsidP="00E64343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</w:p>
                    <w:p w14:paraId="033F0296" w14:textId="5C11337D" w:rsidR="000060A8" w:rsidRPr="001F1348" w:rsidRDefault="00E64343" w:rsidP="000060A8">
                      <w:pPr>
                        <w:spacing w:after="40"/>
                        <w:rPr>
                          <w:sz w:val="24"/>
                          <w:szCs w:val="32"/>
                          <w:lang w:val="en-PH"/>
                        </w:rPr>
                      </w:pPr>
                      <w:r>
                        <w:rPr>
                          <w:sz w:val="24"/>
                          <w:szCs w:val="32"/>
                          <w:lang w:val="en-PH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774D" w:rsidRPr="006C0D7B">
        <w:rPr>
          <w:rFonts w:ascii="Century Gothic" w:hAnsi="Century Gothic"/>
          <w:b/>
          <w:bCs/>
          <w:color w:val="002060"/>
          <w:sz w:val="28"/>
          <w:szCs w:val="36"/>
        </w:rPr>
        <w:t>Janin Anne P. Silvias</w:t>
      </w:r>
    </w:p>
    <w:p w14:paraId="066F0FFF" w14:textId="3A864B44" w:rsidR="00340BB6" w:rsidRPr="006C0D7B" w:rsidRDefault="00340BB6" w:rsidP="00B4186F">
      <w:pPr>
        <w:ind w:left="142"/>
        <w:rPr>
          <w:rFonts w:ascii="Century Gothic" w:hAnsi="Century Gothic"/>
          <w:color w:val="002060"/>
        </w:rPr>
      </w:pPr>
      <w:proofErr w:type="spellStart"/>
      <w:r w:rsidRPr="006C0D7B">
        <w:rPr>
          <w:rFonts w:ascii="Century Gothic" w:hAnsi="Century Gothic"/>
          <w:color w:val="002060"/>
        </w:rPr>
        <w:t>Brgy</w:t>
      </w:r>
      <w:proofErr w:type="spellEnd"/>
      <w:r w:rsidRPr="006C0D7B">
        <w:rPr>
          <w:rFonts w:ascii="Century Gothic" w:hAnsi="Century Gothic"/>
          <w:color w:val="002060"/>
        </w:rPr>
        <w:t xml:space="preserve">. </w:t>
      </w:r>
      <w:proofErr w:type="spellStart"/>
      <w:r w:rsidRPr="006C0D7B">
        <w:rPr>
          <w:rFonts w:ascii="Century Gothic" w:hAnsi="Century Gothic"/>
          <w:color w:val="002060"/>
        </w:rPr>
        <w:t>Sulanga</w:t>
      </w:r>
      <w:proofErr w:type="spellEnd"/>
      <w:r w:rsidRPr="006C0D7B">
        <w:rPr>
          <w:rFonts w:ascii="Century Gothic" w:hAnsi="Century Gothic"/>
          <w:color w:val="002060"/>
        </w:rPr>
        <w:t>, Cabatuan, Iloilo,5031</w:t>
      </w:r>
    </w:p>
    <w:p w14:paraId="17C2F94C" w14:textId="09C56EF7" w:rsidR="00B4186F" w:rsidRPr="006C0D7B" w:rsidRDefault="00B4186F" w:rsidP="00B4186F">
      <w:pPr>
        <w:ind w:left="142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>Mobile +639458268294</w:t>
      </w:r>
    </w:p>
    <w:p w14:paraId="4A3DC0B8" w14:textId="4B3CFF08" w:rsidR="00B4186F" w:rsidRPr="006C0D7B" w:rsidRDefault="00B4186F" w:rsidP="00B4186F">
      <w:pPr>
        <w:ind w:left="142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 xml:space="preserve">Email: </w:t>
      </w:r>
      <w:hyperlink r:id="rId8" w:history="1">
        <w:r w:rsidRPr="006C0D7B">
          <w:rPr>
            <w:rStyle w:val="Hyperlink"/>
            <w:rFonts w:ascii="Century Gothic" w:hAnsi="Century Gothic"/>
            <w:color w:val="002060"/>
          </w:rPr>
          <w:t>jalumuputi@gmail.com</w:t>
        </w:r>
      </w:hyperlink>
    </w:p>
    <w:p w14:paraId="257FAD7A" w14:textId="3884CFA7" w:rsidR="00850114" w:rsidRPr="006C0D7B" w:rsidRDefault="00850114" w:rsidP="00B4186F">
      <w:pPr>
        <w:ind w:left="142"/>
        <w:rPr>
          <w:rFonts w:ascii="Century Gothic" w:hAnsi="Century Gothic"/>
          <w:color w:val="002060"/>
        </w:rPr>
      </w:pPr>
    </w:p>
    <w:p w14:paraId="3C019E0D" w14:textId="2CC9D673" w:rsidR="00850114" w:rsidRPr="006C0D7B" w:rsidRDefault="00850114" w:rsidP="00B4186F">
      <w:pPr>
        <w:ind w:left="142"/>
        <w:rPr>
          <w:rFonts w:ascii="Century Gothic" w:hAnsi="Century Gothic"/>
          <w:b/>
          <w:bCs/>
          <w:color w:val="002060"/>
          <w:u w:val="single"/>
        </w:rPr>
      </w:pPr>
    </w:p>
    <w:p w14:paraId="513A210E" w14:textId="51C39E73" w:rsidR="00850114" w:rsidRPr="006C0D7B" w:rsidRDefault="00850114" w:rsidP="00B4186F">
      <w:pPr>
        <w:ind w:left="142"/>
        <w:rPr>
          <w:rFonts w:ascii="Century Gothic" w:hAnsi="Century Gothic"/>
          <w:b/>
          <w:bCs/>
          <w:color w:val="002060"/>
          <w:u w:val="single"/>
        </w:rPr>
      </w:pPr>
    </w:p>
    <w:p w14:paraId="5A454290" w14:textId="738EBE34" w:rsidR="00850114" w:rsidRPr="006C0D7B" w:rsidRDefault="00850114" w:rsidP="00B4186F">
      <w:pPr>
        <w:ind w:left="142"/>
        <w:rPr>
          <w:rFonts w:ascii="Century Gothic" w:hAnsi="Century Gothic"/>
          <w:b/>
          <w:bCs/>
          <w:color w:val="002060"/>
          <w:u w:val="single"/>
        </w:rPr>
      </w:pPr>
      <w:r w:rsidRPr="006C0D7B">
        <w:rPr>
          <w:rFonts w:ascii="Century Gothic" w:hAnsi="Century Gothic"/>
          <w:b/>
          <w:bCs/>
          <w:color w:val="002060"/>
          <w:u w:val="single"/>
        </w:rPr>
        <w:t>OBJECTIVE</w:t>
      </w:r>
      <w:r w:rsidR="002A397D">
        <w:rPr>
          <w:rFonts w:ascii="Century Gothic" w:hAnsi="Century Gothic"/>
          <w:b/>
          <w:bCs/>
          <w:color w:val="002060"/>
          <w:u w:val="single"/>
        </w:rPr>
        <w:softHyphen/>
      </w:r>
      <w:r w:rsidR="002A397D">
        <w:rPr>
          <w:rFonts w:ascii="Century Gothic" w:hAnsi="Century Gothic"/>
          <w:b/>
          <w:bCs/>
          <w:color w:val="002060"/>
          <w:u w:val="single"/>
        </w:rPr>
        <w:softHyphen/>
      </w:r>
    </w:p>
    <w:p w14:paraId="667AFEBA" w14:textId="178B0448" w:rsidR="00850114" w:rsidRPr="006C0D7B" w:rsidRDefault="00850114" w:rsidP="00B4186F">
      <w:pPr>
        <w:ind w:left="142"/>
        <w:rPr>
          <w:rFonts w:ascii="Century Gothic" w:hAnsi="Century Gothic"/>
          <w:b/>
          <w:bCs/>
          <w:color w:val="002060"/>
        </w:rPr>
      </w:pPr>
    </w:p>
    <w:p w14:paraId="4B300869" w14:textId="6180DAD4" w:rsidR="00850114" w:rsidRPr="006C0D7B" w:rsidRDefault="00850114" w:rsidP="00B4186F">
      <w:pPr>
        <w:ind w:left="142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b/>
          <w:bCs/>
          <w:color w:val="002060"/>
        </w:rPr>
        <w:t xml:space="preserve">      </w:t>
      </w:r>
      <w:r w:rsidRPr="006C0D7B">
        <w:rPr>
          <w:rFonts w:ascii="Century Gothic" w:hAnsi="Century Gothic"/>
          <w:color w:val="002060"/>
        </w:rPr>
        <w:t>Seeking an opportunity to join an established company</w:t>
      </w:r>
      <w:r w:rsidR="00D1262E" w:rsidRPr="006C0D7B">
        <w:rPr>
          <w:rFonts w:ascii="Century Gothic" w:hAnsi="Century Gothic"/>
          <w:color w:val="002060"/>
        </w:rPr>
        <w:t xml:space="preserve"> and </w:t>
      </w:r>
      <w:r w:rsidR="00A57019" w:rsidRPr="006C0D7B">
        <w:rPr>
          <w:rFonts w:ascii="Century Gothic" w:hAnsi="Century Gothic"/>
          <w:color w:val="002060"/>
        </w:rPr>
        <w:t xml:space="preserve">a </w:t>
      </w:r>
      <w:r w:rsidR="00D1262E" w:rsidRPr="006C0D7B">
        <w:rPr>
          <w:rFonts w:ascii="Century Gothic" w:hAnsi="Century Gothic"/>
          <w:color w:val="002060"/>
        </w:rPr>
        <w:t>learning workplace</w:t>
      </w:r>
      <w:r w:rsidRPr="006C0D7B">
        <w:rPr>
          <w:rFonts w:ascii="Century Gothic" w:hAnsi="Century Gothic"/>
          <w:color w:val="002060"/>
        </w:rPr>
        <w:t xml:space="preserve"> where I can gain</w:t>
      </w:r>
      <w:r w:rsidR="00D1262E" w:rsidRPr="006C0D7B">
        <w:rPr>
          <w:rFonts w:ascii="Century Gothic" w:hAnsi="Century Gothic"/>
          <w:color w:val="002060"/>
        </w:rPr>
        <w:t xml:space="preserve"> </w:t>
      </w:r>
      <w:r w:rsidR="00A57019" w:rsidRPr="006C0D7B">
        <w:rPr>
          <w:rFonts w:ascii="Century Gothic" w:hAnsi="Century Gothic"/>
          <w:color w:val="002060"/>
        </w:rPr>
        <w:t xml:space="preserve">valuable </w:t>
      </w:r>
      <w:r w:rsidRPr="006C0D7B">
        <w:rPr>
          <w:rFonts w:ascii="Century Gothic" w:hAnsi="Century Gothic"/>
          <w:color w:val="002060"/>
        </w:rPr>
        <w:t>experience</w:t>
      </w:r>
      <w:r w:rsidR="00D1262E" w:rsidRPr="006C0D7B">
        <w:rPr>
          <w:rFonts w:ascii="Century Gothic" w:hAnsi="Century Gothic"/>
          <w:color w:val="002060"/>
        </w:rPr>
        <w:t>s</w:t>
      </w:r>
      <w:r w:rsidR="00311358" w:rsidRPr="006C0D7B">
        <w:rPr>
          <w:rFonts w:ascii="Century Gothic" w:hAnsi="Century Gothic"/>
          <w:color w:val="002060"/>
        </w:rPr>
        <w:t xml:space="preserve">, </w:t>
      </w:r>
      <w:r w:rsidR="002602A2" w:rsidRPr="006C0D7B">
        <w:rPr>
          <w:rFonts w:ascii="Century Gothic" w:hAnsi="Century Gothic"/>
          <w:color w:val="002060"/>
        </w:rPr>
        <w:t>and make</w:t>
      </w:r>
      <w:r w:rsidRPr="006C0D7B">
        <w:rPr>
          <w:rFonts w:ascii="Century Gothic" w:hAnsi="Century Gothic"/>
          <w:color w:val="002060"/>
        </w:rPr>
        <w:t xml:space="preserve"> the best of my</w:t>
      </w:r>
      <w:r w:rsidR="002A397D">
        <w:rPr>
          <w:rFonts w:ascii="Century Gothic" w:hAnsi="Century Gothic"/>
          <w:color w:val="002060"/>
        </w:rPr>
        <w:t xml:space="preserve"> </w:t>
      </w:r>
      <w:r w:rsidRPr="006C0D7B">
        <w:rPr>
          <w:rFonts w:ascii="Century Gothic" w:hAnsi="Century Gothic"/>
          <w:color w:val="002060"/>
        </w:rPr>
        <w:t>potential</w:t>
      </w:r>
      <w:r w:rsidR="00FB4ABE" w:rsidRPr="006C0D7B">
        <w:rPr>
          <w:rFonts w:ascii="Century Gothic" w:hAnsi="Century Gothic"/>
          <w:color w:val="002060"/>
        </w:rPr>
        <w:t>,</w:t>
      </w:r>
      <w:r w:rsidR="00FB4ABE" w:rsidRPr="006C0D7B">
        <w:rPr>
          <w:color w:val="002060"/>
        </w:rPr>
        <w:t xml:space="preserve"> </w:t>
      </w:r>
      <w:r w:rsidR="00FB4ABE" w:rsidRPr="006C0D7B">
        <w:rPr>
          <w:rFonts w:ascii="Century Gothic" w:hAnsi="Century Gothic"/>
          <w:color w:val="002060"/>
        </w:rPr>
        <w:t xml:space="preserve">as well as grow and apply my </w:t>
      </w:r>
      <w:r w:rsidR="002602A2">
        <w:rPr>
          <w:rFonts w:ascii="Century Gothic" w:hAnsi="Century Gothic"/>
          <w:color w:val="002060"/>
        </w:rPr>
        <w:t xml:space="preserve">skills and </w:t>
      </w:r>
      <w:r w:rsidR="00FB4ABE" w:rsidRPr="006C0D7B">
        <w:rPr>
          <w:rFonts w:ascii="Century Gothic" w:hAnsi="Century Gothic"/>
          <w:color w:val="002060"/>
        </w:rPr>
        <w:t>abilities.</w:t>
      </w:r>
    </w:p>
    <w:p w14:paraId="69B368FF" w14:textId="6367BC87" w:rsidR="00B4186F" w:rsidRPr="006C0D7B" w:rsidRDefault="00B4186F" w:rsidP="006658B2">
      <w:pPr>
        <w:ind w:left="142"/>
        <w:rPr>
          <w:rFonts w:ascii="Century Gothic" w:hAnsi="Century Gothic"/>
          <w:color w:val="002060"/>
        </w:rPr>
      </w:pPr>
    </w:p>
    <w:p w14:paraId="15A5DCD1" w14:textId="77777777" w:rsidR="006658B2" w:rsidRPr="006C0D7B" w:rsidRDefault="006658B2" w:rsidP="006658B2">
      <w:pPr>
        <w:ind w:left="142"/>
        <w:rPr>
          <w:rFonts w:ascii="Century Gothic" w:hAnsi="Century Gothic"/>
          <w:color w:val="002060"/>
        </w:rPr>
      </w:pPr>
    </w:p>
    <w:p w14:paraId="1EAD0415" w14:textId="40D448CF" w:rsidR="00B4186F" w:rsidRPr="006C0D7B" w:rsidRDefault="00B4186F" w:rsidP="00B4186F">
      <w:pPr>
        <w:ind w:left="142"/>
        <w:rPr>
          <w:rFonts w:ascii="Century Gothic" w:hAnsi="Century Gothic"/>
          <w:b/>
          <w:bCs/>
          <w:color w:val="002060"/>
          <w:u w:val="single"/>
        </w:rPr>
      </w:pPr>
      <w:r w:rsidRPr="006C0D7B">
        <w:rPr>
          <w:rFonts w:ascii="Century Gothic" w:hAnsi="Century Gothic"/>
          <w:b/>
          <w:bCs/>
          <w:color w:val="002060"/>
          <w:u w:val="single"/>
        </w:rPr>
        <w:t>PERSONAL DATA</w:t>
      </w:r>
    </w:p>
    <w:p w14:paraId="370DF8C9" w14:textId="326E29C2" w:rsidR="00B4186F" w:rsidRPr="006C0D7B" w:rsidRDefault="00B4186F" w:rsidP="00B4186F">
      <w:pPr>
        <w:ind w:left="142"/>
        <w:rPr>
          <w:rFonts w:ascii="Century Gothic" w:hAnsi="Century Gothic"/>
          <w:b/>
          <w:bCs/>
          <w:color w:val="002060"/>
          <w:u w:val="single"/>
        </w:rPr>
      </w:pPr>
    </w:p>
    <w:p w14:paraId="6A59743C" w14:textId="39BD3685" w:rsidR="00B4186F" w:rsidRPr="006C0D7B" w:rsidRDefault="00B4186F" w:rsidP="00B4186F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>Date of Birth:     January 17,2004</w:t>
      </w:r>
    </w:p>
    <w:p w14:paraId="3B83848B" w14:textId="391F5266" w:rsidR="00B4186F" w:rsidRPr="006C0D7B" w:rsidRDefault="00B4186F" w:rsidP="00B4186F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 xml:space="preserve">Citizenship:        Filipino </w:t>
      </w:r>
    </w:p>
    <w:p w14:paraId="6445A920" w14:textId="72C6A28F" w:rsidR="00D85151" w:rsidRPr="006C0D7B" w:rsidRDefault="00AE7E8F" w:rsidP="00FB4ABE">
      <w:pPr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b/>
          <w:bCs/>
          <w:noProof/>
          <w:color w:val="002060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6C0FC" wp14:editId="495729CE">
                <wp:simplePos x="0" y="0"/>
                <wp:positionH relativeFrom="margin">
                  <wp:align>right</wp:align>
                </wp:positionH>
                <wp:positionV relativeFrom="paragraph">
                  <wp:posOffset>121850</wp:posOffset>
                </wp:positionV>
                <wp:extent cx="4296229" cy="551543"/>
                <wp:effectExtent l="0" t="0" r="0" b="1270"/>
                <wp:wrapNone/>
                <wp:docPr id="2135975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229" cy="551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BD2DF6" w14:textId="7BE96296" w:rsidR="00D85151" w:rsidRPr="00EE5465" w:rsidRDefault="00D85151" w:rsidP="00D85151">
                            <w:pPr>
                              <w:pStyle w:val="Heading2"/>
                              <w:spacing w:after="0"/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</w:pPr>
                            <w:r w:rsidRPr="00EE5465"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  <w:t>Training and seminars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6C0FC" id="Text Box 7" o:spid="_x0000_s1030" type="#_x0000_t202" style="position:absolute;margin-left:287.1pt;margin-top:9.6pt;width:338.3pt;height:43.4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" filled="f" stroked="f" strokeweight=".5pt">
                <v:textbox>
                  <w:txbxContent>
                    <w:p w14:paraId="69BD2DF6" w14:textId="7BE96296" w:rsidR="00D85151" w:rsidRPr="00EE5465" w:rsidRDefault="00D85151" w:rsidP="00D85151">
                      <w:pPr>
                        <w:pStyle w:val="Heading2"/>
                        <w:spacing w:after="0"/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</w:pPr>
                      <w:r w:rsidRPr="00EE5465"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  <w:t>Training and seminars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BE5C3F" w14:textId="6165720E" w:rsidR="00FB4ABE" w:rsidRPr="006C0D7B" w:rsidRDefault="00FB4ABE" w:rsidP="00FB4ABE">
      <w:pPr>
        <w:rPr>
          <w:rFonts w:ascii="Century Gothic" w:hAnsi="Century Gothic"/>
          <w:color w:val="002060"/>
        </w:rPr>
      </w:pPr>
    </w:p>
    <w:p w14:paraId="05711F4F" w14:textId="4C580C68" w:rsidR="00FB4ABE" w:rsidRPr="006C0D7B" w:rsidRDefault="00FB4ABE" w:rsidP="00FB4ABE">
      <w:pPr>
        <w:rPr>
          <w:rFonts w:ascii="Century Gothic" w:hAnsi="Century Gothic"/>
          <w:b/>
          <w:bCs/>
          <w:color w:val="002060"/>
          <w:u w:val="single"/>
        </w:rPr>
      </w:pPr>
      <w:r w:rsidRPr="006C0D7B">
        <w:rPr>
          <w:rFonts w:ascii="Century Gothic" w:hAnsi="Century Gothic"/>
          <w:b/>
          <w:bCs/>
          <w:color w:val="002060"/>
        </w:rPr>
        <w:t xml:space="preserve">   </w:t>
      </w:r>
      <w:r w:rsidRPr="006C0D7B">
        <w:rPr>
          <w:rFonts w:ascii="Century Gothic" w:hAnsi="Century Gothic"/>
          <w:b/>
          <w:bCs/>
          <w:color w:val="002060"/>
          <w:u w:val="single"/>
        </w:rPr>
        <w:t>SKILLS</w:t>
      </w:r>
    </w:p>
    <w:p w14:paraId="442A68F8" w14:textId="7DCFCECB" w:rsidR="00FB4ABE" w:rsidRPr="006C0D7B" w:rsidRDefault="00AE7E8F" w:rsidP="00FB4ABE">
      <w:pPr>
        <w:rPr>
          <w:rFonts w:ascii="Century Gothic" w:hAnsi="Century Gothic"/>
          <w:b/>
          <w:bCs/>
          <w:color w:val="002060"/>
          <w:u w:val="single"/>
        </w:rPr>
      </w:pPr>
      <w:r w:rsidRPr="006C0D7B">
        <w:rPr>
          <w:rFonts w:ascii="Century Gothic" w:hAnsi="Century Gothic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986EFE" wp14:editId="0F6A9B8F">
                <wp:simplePos x="0" y="0"/>
                <wp:positionH relativeFrom="column">
                  <wp:posOffset>2801107</wp:posOffset>
                </wp:positionH>
                <wp:positionV relativeFrom="paragraph">
                  <wp:posOffset>155905</wp:posOffset>
                </wp:positionV>
                <wp:extent cx="3295650" cy="1609725"/>
                <wp:effectExtent l="0" t="0" r="0" b="0"/>
                <wp:wrapNone/>
                <wp:docPr id="14394725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160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8F5E7" w14:textId="3C70C560" w:rsidR="00D85151" w:rsidRPr="00D85151" w:rsidRDefault="00D85151">
                            <w:pPr>
                              <w:rPr>
                                <w:b/>
                                <w:bCs/>
                                <w:sz w:val="24"/>
                                <w:szCs w:val="32"/>
                                <w:lang w:val="en-PH"/>
                              </w:rPr>
                            </w:pPr>
                            <w:r w:rsidRPr="00D85151">
                              <w:rPr>
                                <w:b/>
                                <w:bCs/>
                                <w:sz w:val="24"/>
                                <w:szCs w:val="32"/>
                                <w:lang w:val="en-PH"/>
                              </w:rPr>
                              <w:t>Computer Literacy Training</w:t>
                            </w:r>
                          </w:p>
                          <w:p w14:paraId="4D50CED6" w14:textId="7A1ED2CC" w:rsidR="00D85151" w:rsidRPr="00D85151" w:rsidRDefault="00D85151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  <w:r w:rsidRPr="00D85151">
                              <w:rPr>
                                <w:sz w:val="20"/>
                                <w:szCs w:val="24"/>
                                <w:lang w:val="en-PH"/>
                              </w:rPr>
                              <w:t>Interface Computer College – Upgraded Technology I.T Services</w:t>
                            </w:r>
                          </w:p>
                          <w:p w14:paraId="0B89CA2F" w14:textId="621ABFBC" w:rsidR="00D85151" w:rsidRDefault="00D85151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  <w:r w:rsidRPr="00D85151">
                              <w:rPr>
                                <w:sz w:val="20"/>
                                <w:szCs w:val="24"/>
                                <w:lang w:val="en-PH"/>
                              </w:rPr>
                              <w:t>July 2017 – October 2017</w:t>
                            </w:r>
                          </w:p>
                          <w:p w14:paraId="373A714E" w14:textId="5819874A" w:rsidR="006658B2" w:rsidRDefault="006658B2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</w:p>
                          <w:p w14:paraId="6668066F" w14:textId="3FCBC763" w:rsidR="006658B2" w:rsidRDefault="006658B2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</w:p>
                          <w:p w14:paraId="07ACEC7F" w14:textId="3C70C692" w:rsidR="006658B2" w:rsidRPr="006658B2" w:rsidRDefault="006658B2">
                            <w:pPr>
                              <w:rPr>
                                <w:b/>
                                <w:bCs/>
                                <w:sz w:val="24"/>
                                <w:szCs w:val="32"/>
                                <w:lang w:val="en-PH"/>
                              </w:rPr>
                            </w:pPr>
                            <w:r w:rsidRPr="006658B2">
                              <w:rPr>
                                <w:b/>
                                <w:bCs/>
                                <w:sz w:val="24"/>
                                <w:szCs w:val="32"/>
                                <w:lang w:val="en-PH"/>
                              </w:rPr>
                              <w:t>Introduction to Computing</w:t>
                            </w:r>
                          </w:p>
                          <w:p w14:paraId="4D7E940C" w14:textId="6C202BEC" w:rsidR="006658B2" w:rsidRDefault="006658B2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  <w:lang w:val="en-PH"/>
                              </w:rPr>
                              <w:t>PHINMA University of Iloilo</w:t>
                            </w:r>
                          </w:p>
                          <w:p w14:paraId="2941E543" w14:textId="2E263A13" w:rsidR="006658B2" w:rsidRPr="00D85151" w:rsidRDefault="006658B2">
                            <w:pPr>
                              <w:rPr>
                                <w:sz w:val="20"/>
                                <w:szCs w:val="24"/>
                                <w:lang w:val="en-PH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  <w:lang w:val="en-PH"/>
                              </w:rPr>
                              <w:t>November 29, 2022 – December 2, 2022</w:t>
                            </w:r>
                          </w:p>
                          <w:p w14:paraId="6054ED89" w14:textId="77777777" w:rsidR="00D85151" w:rsidRPr="00D85151" w:rsidRDefault="00D85151">
                            <w:pPr>
                              <w:rPr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86EFE" id="Text Box 8" o:spid="_x0000_s1031" type="#_x0000_t202" style="position:absolute;margin-left:220.55pt;margin-top:12.3pt;width:259.5pt;height:12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" filled="f" stroked="f" strokeweight=".5pt">
                <v:textbox>
                  <w:txbxContent>
                    <w:p w14:paraId="4F68F5E7" w14:textId="3C70C560" w:rsidR="00D85151" w:rsidRPr="00D85151" w:rsidRDefault="00D85151">
                      <w:pPr>
                        <w:rPr>
                          <w:b/>
                          <w:bCs/>
                          <w:sz w:val="24"/>
                          <w:szCs w:val="32"/>
                          <w:lang w:val="en-PH"/>
                        </w:rPr>
                      </w:pPr>
                      <w:r w:rsidRPr="00D85151">
                        <w:rPr>
                          <w:b/>
                          <w:bCs/>
                          <w:sz w:val="24"/>
                          <w:szCs w:val="32"/>
                          <w:lang w:val="en-PH"/>
                        </w:rPr>
                        <w:t>Computer Literacy Training</w:t>
                      </w:r>
                    </w:p>
                    <w:p w14:paraId="4D50CED6" w14:textId="7A1ED2CC" w:rsidR="00D85151" w:rsidRPr="00D85151" w:rsidRDefault="00D85151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  <w:r w:rsidRPr="00D85151">
                        <w:rPr>
                          <w:sz w:val="20"/>
                          <w:szCs w:val="24"/>
                          <w:lang w:val="en-PH"/>
                        </w:rPr>
                        <w:t>Interface Computer College – Upgraded Technology I.T Services</w:t>
                      </w:r>
                    </w:p>
                    <w:p w14:paraId="0B89CA2F" w14:textId="621ABFBC" w:rsidR="00D85151" w:rsidRDefault="00D85151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  <w:r w:rsidRPr="00D85151">
                        <w:rPr>
                          <w:sz w:val="20"/>
                          <w:szCs w:val="24"/>
                          <w:lang w:val="en-PH"/>
                        </w:rPr>
                        <w:t>July 2017 – October 2017</w:t>
                      </w:r>
                    </w:p>
                    <w:p w14:paraId="373A714E" w14:textId="5819874A" w:rsidR="006658B2" w:rsidRDefault="006658B2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</w:p>
                    <w:p w14:paraId="6668066F" w14:textId="3FCBC763" w:rsidR="006658B2" w:rsidRDefault="006658B2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</w:p>
                    <w:p w14:paraId="07ACEC7F" w14:textId="3C70C692" w:rsidR="006658B2" w:rsidRPr="006658B2" w:rsidRDefault="006658B2">
                      <w:pPr>
                        <w:rPr>
                          <w:b/>
                          <w:bCs/>
                          <w:sz w:val="24"/>
                          <w:szCs w:val="32"/>
                          <w:lang w:val="en-PH"/>
                        </w:rPr>
                      </w:pPr>
                      <w:r w:rsidRPr="006658B2">
                        <w:rPr>
                          <w:b/>
                          <w:bCs/>
                          <w:sz w:val="24"/>
                          <w:szCs w:val="32"/>
                          <w:lang w:val="en-PH"/>
                        </w:rPr>
                        <w:t>Introduction to Computing</w:t>
                      </w:r>
                    </w:p>
                    <w:p w14:paraId="4D7E940C" w14:textId="6C202BEC" w:rsidR="006658B2" w:rsidRDefault="006658B2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  <w:r>
                        <w:rPr>
                          <w:sz w:val="20"/>
                          <w:szCs w:val="24"/>
                          <w:lang w:val="en-PH"/>
                        </w:rPr>
                        <w:t>PHINMA University of Iloilo</w:t>
                      </w:r>
                    </w:p>
                    <w:p w14:paraId="2941E543" w14:textId="2E263A13" w:rsidR="006658B2" w:rsidRPr="00D85151" w:rsidRDefault="006658B2">
                      <w:pPr>
                        <w:rPr>
                          <w:sz w:val="20"/>
                          <w:szCs w:val="24"/>
                          <w:lang w:val="en-PH"/>
                        </w:rPr>
                      </w:pPr>
                      <w:r>
                        <w:rPr>
                          <w:sz w:val="20"/>
                          <w:szCs w:val="24"/>
                          <w:lang w:val="en-PH"/>
                        </w:rPr>
                        <w:t>November 29, 2022 – December 2, 2022</w:t>
                      </w:r>
                    </w:p>
                    <w:p w14:paraId="6054ED89" w14:textId="77777777" w:rsidR="00D85151" w:rsidRPr="00D85151" w:rsidRDefault="00D85151">
                      <w:pPr>
                        <w:rPr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052598" w14:textId="76502D05" w:rsidR="00FB4ABE" w:rsidRPr="006C0D7B" w:rsidRDefault="00FB4ABE" w:rsidP="00FB4ABE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 xml:space="preserve">Communication </w:t>
      </w:r>
      <w:proofErr w:type="spellStart"/>
      <w:r w:rsidRPr="006C0D7B">
        <w:rPr>
          <w:rFonts w:ascii="Century Gothic" w:hAnsi="Century Gothic"/>
          <w:color w:val="002060"/>
        </w:rPr>
        <w:t>Skills</w:t>
      </w:r>
      <w:r w:rsidR="0078509F">
        <w:rPr>
          <w:rFonts w:ascii="Century Gothic" w:hAnsi="Century Gothic"/>
          <w:color w:val="002060"/>
        </w:rPr>
        <w:t>x</w:t>
      </w:r>
      <w:proofErr w:type="spellEnd"/>
    </w:p>
    <w:p w14:paraId="6E0A28FF" w14:textId="264E7F53" w:rsidR="00FB4ABE" w:rsidRPr="006C0D7B" w:rsidRDefault="00FB4ABE" w:rsidP="00FB4ABE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>Computer Skills</w:t>
      </w:r>
    </w:p>
    <w:p w14:paraId="4D156510" w14:textId="09961F06" w:rsidR="00FB4ABE" w:rsidRDefault="00FB4ABE" w:rsidP="00FB4ABE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>Organizational Skills</w:t>
      </w:r>
    </w:p>
    <w:p w14:paraId="1C8EE2E4" w14:textId="376B11C3" w:rsidR="002602A2" w:rsidRDefault="002602A2" w:rsidP="00FB4ABE">
      <w:pPr>
        <w:ind w:left="426"/>
        <w:rPr>
          <w:rFonts w:ascii="Century Gothic" w:hAnsi="Century Gothic"/>
          <w:color w:val="002060"/>
        </w:rPr>
      </w:pPr>
      <w:r>
        <w:rPr>
          <w:rFonts w:ascii="Century Gothic" w:hAnsi="Century Gothic"/>
          <w:color w:val="002060"/>
        </w:rPr>
        <w:t>Problem-Solving</w:t>
      </w:r>
    </w:p>
    <w:p w14:paraId="4E5C8255" w14:textId="304DCBCE" w:rsidR="00EE5465" w:rsidRDefault="00EE5465" w:rsidP="00FB4ABE">
      <w:pPr>
        <w:ind w:left="426"/>
        <w:rPr>
          <w:rFonts w:ascii="Century Gothic" w:hAnsi="Century Gothic"/>
          <w:color w:val="002060"/>
        </w:rPr>
      </w:pPr>
      <w:r>
        <w:rPr>
          <w:rFonts w:ascii="Century Gothic" w:hAnsi="Century Gothic"/>
          <w:color w:val="002060"/>
        </w:rPr>
        <w:t>Python Programming (Basic</w:t>
      </w:r>
      <w:r w:rsidR="00AE7E8F">
        <w:rPr>
          <w:rFonts w:ascii="Century Gothic" w:hAnsi="Century Gothic"/>
          <w:color w:val="002060"/>
        </w:rPr>
        <w:t>)</w:t>
      </w:r>
    </w:p>
    <w:p w14:paraId="553676F2" w14:textId="654D965D" w:rsidR="00AE7E8F" w:rsidRPr="006C0D7B" w:rsidRDefault="00AE7E8F" w:rsidP="00FB4ABE">
      <w:pPr>
        <w:ind w:left="426"/>
        <w:rPr>
          <w:rFonts w:ascii="Century Gothic" w:hAnsi="Century Gothic"/>
          <w:color w:val="002060"/>
        </w:rPr>
      </w:pPr>
      <w:r>
        <w:rPr>
          <w:rFonts w:ascii="Century Gothic" w:hAnsi="Century Gothic"/>
          <w:color w:val="002060"/>
        </w:rPr>
        <w:t>Java Programming (Basic)</w:t>
      </w:r>
    </w:p>
    <w:p w14:paraId="69FA70A8" w14:textId="0478F5D1" w:rsidR="00FB4ABE" w:rsidRPr="006C0D7B" w:rsidRDefault="00FB4ABE" w:rsidP="00D85151">
      <w:pPr>
        <w:rPr>
          <w:rFonts w:ascii="Century Gothic" w:hAnsi="Century Gothic"/>
          <w:color w:val="002060"/>
        </w:rPr>
      </w:pPr>
    </w:p>
    <w:p w14:paraId="185C8CA6" w14:textId="61352A3B" w:rsidR="00FB4ABE" w:rsidRPr="006C0D7B" w:rsidRDefault="00FB4ABE" w:rsidP="00FB4ABE">
      <w:pPr>
        <w:rPr>
          <w:rFonts w:ascii="Century Gothic" w:hAnsi="Century Gothic"/>
          <w:color w:val="002060"/>
        </w:rPr>
      </w:pPr>
    </w:p>
    <w:p w14:paraId="7671FD41" w14:textId="0CBA664C" w:rsidR="00FB4ABE" w:rsidRPr="006C0D7B" w:rsidRDefault="00FB4ABE" w:rsidP="00FB4ABE">
      <w:pPr>
        <w:ind w:left="142"/>
        <w:rPr>
          <w:rFonts w:ascii="Century Gothic" w:hAnsi="Century Gothic"/>
          <w:b/>
          <w:bCs/>
          <w:color w:val="002060"/>
          <w:u w:val="single"/>
        </w:rPr>
      </w:pPr>
      <w:r w:rsidRPr="006C0D7B">
        <w:rPr>
          <w:rFonts w:ascii="Century Gothic" w:hAnsi="Century Gothic"/>
          <w:b/>
          <w:bCs/>
          <w:color w:val="002060"/>
          <w:u w:val="single"/>
        </w:rPr>
        <w:t>LANGUAGES</w:t>
      </w:r>
    </w:p>
    <w:p w14:paraId="75C69888" w14:textId="412C6DAB" w:rsidR="00FB4ABE" w:rsidRPr="006C0D7B" w:rsidRDefault="00662E7C" w:rsidP="00FB4ABE">
      <w:pPr>
        <w:ind w:left="142"/>
        <w:rPr>
          <w:rFonts w:ascii="Century Gothic" w:hAnsi="Century Gothic"/>
          <w:b/>
          <w:bCs/>
          <w:color w:val="002060"/>
          <w:u w:val="single"/>
        </w:rPr>
      </w:pPr>
      <w:r>
        <w:rPr>
          <w:rFonts w:ascii="Century Gothic" w:hAnsi="Century Gothic"/>
          <w:b/>
          <w:bCs/>
          <w:color w:val="002060"/>
          <w:u w:val="single"/>
        </w:rPr>
        <w:t>,</w:t>
      </w:r>
    </w:p>
    <w:p w14:paraId="1BEB1482" w14:textId="17EDF235" w:rsidR="00FB4ABE" w:rsidRPr="006C0D7B" w:rsidRDefault="00AE7E8F" w:rsidP="00FB4ABE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b/>
          <w:bCs/>
          <w:noProof/>
          <w:color w:val="002060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0985C3" wp14:editId="1E7191CE">
                <wp:simplePos x="0" y="0"/>
                <wp:positionH relativeFrom="margin">
                  <wp:align>right</wp:align>
                </wp:positionH>
                <wp:positionV relativeFrom="paragraph">
                  <wp:posOffset>154774</wp:posOffset>
                </wp:positionV>
                <wp:extent cx="4296229" cy="551543"/>
                <wp:effectExtent l="0" t="0" r="0" b="1270"/>
                <wp:wrapNone/>
                <wp:docPr id="2755744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229" cy="551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0E3B2" w14:textId="12FE13BA" w:rsidR="00AE7E8F" w:rsidRPr="00EE5465" w:rsidRDefault="00AE7E8F" w:rsidP="00AE7E8F">
                            <w:pPr>
                              <w:pStyle w:val="Heading2"/>
                              <w:spacing w:after="0"/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</w:pPr>
                            <w:r>
                              <w:rPr>
                                <w:color w:val="002060"/>
                                <w:sz w:val="28"/>
                                <w:szCs w:val="32"/>
                                <w:lang w:val="en-PH"/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985C3" id="Text Box 1" o:spid="_x0000_s1032" type="#_x0000_t202" style="position:absolute;left:0;text-align:left;margin-left:287.1pt;margin-top:12.2pt;width:338.3pt;height:43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" filled="f" stroked="f" strokeweight=".5pt">
                <v:textbox>
                  <w:txbxContent>
                    <w:p w14:paraId="4EC0E3B2" w14:textId="12FE13BA" w:rsidR="00AE7E8F" w:rsidRPr="00EE5465" w:rsidRDefault="00AE7E8F" w:rsidP="00AE7E8F">
                      <w:pPr>
                        <w:pStyle w:val="Heading2"/>
                        <w:spacing w:after="0"/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</w:pPr>
                      <w:r>
                        <w:rPr>
                          <w:color w:val="002060"/>
                          <w:sz w:val="28"/>
                          <w:szCs w:val="32"/>
                          <w:lang w:val="en-PH"/>
                        </w:rPr>
                        <w:t>Portfolio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4ABE" w:rsidRPr="006C0D7B">
        <w:rPr>
          <w:rFonts w:ascii="Century Gothic" w:hAnsi="Century Gothic"/>
          <w:color w:val="002060"/>
        </w:rPr>
        <w:t>English       -      Intermediate</w:t>
      </w:r>
    </w:p>
    <w:p w14:paraId="69A1C97C" w14:textId="7B192511" w:rsidR="00FB4ABE" w:rsidRPr="006C0D7B" w:rsidRDefault="00FB4ABE" w:rsidP="00FB4ABE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 xml:space="preserve">Filipino       -      Native   </w:t>
      </w:r>
    </w:p>
    <w:p w14:paraId="23C84523" w14:textId="2D312089" w:rsidR="00D85151" w:rsidRPr="006C0D7B" w:rsidRDefault="006658B2" w:rsidP="00D85151">
      <w:pPr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b/>
          <w:bCs/>
          <w:noProof/>
          <w:color w:val="002060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93E6DE" wp14:editId="08F6C534">
                <wp:simplePos x="0" y="0"/>
                <wp:positionH relativeFrom="margin">
                  <wp:align>left</wp:align>
                </wp:positionH>
                <wp:positionV relativeFrom="paragraph">
                  <wp:posOffset>80452</wp:posOffset>
                </wp:positionV>
                <wp:extent cx="2236304" cy="551543"/>
                <wp:effectExtent l="0" t="0" r="0" b="1270"/>
                <wp:wrapNone/>
                <wp:docPr id="101196449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6304" cy="551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2A2184" w14:textId="77777777" w:rsidR="006658B2" w:rsidRDefault="006658B2" w:rsidP="006658B2">
                            <w:pPr>
                              <w:rPr>
                                <w:b/>
                                <w:bCs/>
                                <w:color w:val="007D9A"/>
                                <w:sz w:val="20"/>
                                <w:szCs w:val="24"/>
                                <w:u w:val="single"/>
                                <w:lang w:val="en-PH"/>
                              </w:rPr>
                            </w:pPr>
                          </w:p>
                          <w:p w14:paraId="368C46E3" w14:textId="75317A34" w:rsidR="006658B2" w:rsidRPr="006C0D7B" w:rsidRDefault="006658B2" w:rsidP="006658B2">
                            <w:pPr>
                              <w:rPr>
                                <w:b/>
                                <w:bCs/>
                                <w:color w:val="002060"/>
                                <w:sz w:val="20"/>
                                <w:szCs w:val="24"/>
                                <w:u w:val="single"/>
                                <w:lang w:val="en-PH"/>
                              </w:rPr>
                            </w:pPr>
                            <w:r w:rsidRPr="006C0D7B">
                              <w:rPr>
                                <w:b/>
                                <w:bCs/>
                                <w:color w:val="002060"/>
                                <w:sz w:val="20"/>
                                <w:szCs w:val="24"/>
                                <w:u w:val="single"/>
                                <w:lang w:val="en-PH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3E6DE" id="Text Box 9" o:spid="_x0000_s1033" type="#_x0000_t202" style="position:absolute;margin-left:0;margin-top:6.35pt;width:176.1pt;height:43.4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TfGwIAADMEAAAOAAAAZHJzL2Uyb0RvYy54bWysU8lu2zAQvRfoPxC815LXtILlwE3gooCR&#10;BHCKnGmKtAhQHJakLblf3yHlDWlPRS/UDGc0y3uP8/uu0eQgnFdgSjoc5JQIw6FSZlfSH6+rT58p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" filled="f" stroked="f" strokeweight=".5pt">
                <v:textbox>
                  <w:txbxContent>
                    <w:p w14:paraId="062A2184" w14:textId="77777777" w:rsidR="006658B2" w:rsidRDefault="006658B2" w:rsidP="006658B2">
                      <w:pPr>
                        <w:rPr>
                          <w:b/>
                          <w:bCs/>
                          <w:color w:val="007D9A"/>
                          <w:sz w:val="20"/>
                          <w:szCs w:val="24"/>
                          <w:u w:val="single"/>
                          <w:lang w:val="en-PH"/>
                        </w:rPr>
                      </w:pPr>
                    </w:p>
                    <w:p w14:paraId="368C46E3" w14:textId="75317A34" w:rsidR="006658B2" w:rsidRPr="006C0D7B" w:rsidRDefault="006658B2" w:rsidP="006658B2">
                      <w:pPr>
                        <w:rPr>
                          <w:b/>
                          <w:bCs/>
                          <w:color w:val="002060"/>
                          <w:sz w:val="20"/>
                          <w:szCs w:val="24"/>
                          <w:u w:val="single"/>
                          <w:lang w:val="en-PH"/>
                        </w:rPr>
                      </w:pPr>
                      <w:r w:rsidRPr="006C0D7B">
                        <w:rPr>
                          <w:b/>
                          <w:bCs/>
                          <w:color w:val="002060"/>
                          <w:sz w:val="20"/>
                          <w:szCs w:val="24"/>
                          <w:u w:val="single"/>
                          <w:lang w:val="en-PH"/>
                        </w:rPr>
                        <w:t>CERTIFICATES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5151" w:rsidRPr="006C0D7B">
        <w:rPr>
          <w:rFonts w:ascii="Century Gothic" w:hAnsi="Century Gothic"/>
          <w:color w:val="002060"/>
        </w:rPr>
        <w:t xml:space="preserve">  </w:t>
      </w:r>
    </w:p>
    <w:p w14:paraId="30E63BD9" w14:textId="0A4D47E4" w:rsidR="00FB4ABE" w:rsidRPr="006C0D7B" w:rsidRDefault="00FB4ABE" w:rsidP="00FB4ABE">
      <w:pPr>
        <w:ind w:left="426"/>
        <w:rPr>
          <w:rFonts w:ascii="Century Gothic" w:hAnsi="Century Gothic"/>
          <w:color w:val="002060"/>
        </w:rPr>
      </w:pPr>
    </w:p>
    <w:p w14:paraId="2E597E76" w14:textId="4FA1FD2A" w:rsidR="00B4186F" w:rsidRPr="006C0D7B" w:rsidRDefault="00AE7E8F" w:rsidP="00B4186F">
      <w:pPr>
        <w:ind w:left="426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19FC2F" wp14:editId="577FADB2">
                <wp:simplePos x="0" y="0"/>
                <wp:positionH relativeFrom="column">
                  <wp:posOffset>2886049</wp:posOffset>
                </wp:positionH>
                <wp:positionV relativeFrom="paragraph">
                  <wp:posOffset>141527</wp:posOffset>
                </wp:positionV>
                <wp:extent cx="3519814" cy="1027134"/>
                <wp:effectExtent l="0" t="0" r="0" b="1905"/>
                <wp:wrapNone/>
                <wp:docPr id="13055855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814" cy="1027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85891" w14:textId="7B1F68C0" w:rsidR="00AE7E8F" w:rsidRDefault="003F41F7" w:rsidP="00AE7E8F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hyperlink r:id="rId9" w:history="1">
                              <w:r w:rsidRPr="00AC4AC4">
                                <w:rPr>
                                  <w:rStyle w:val="Hyperlink"/>
                                  <w:sz w:val="24"/>
                                  <w:szCs w:val="32"/>
                                </w:rPr>
                                <w:t>https://github.com/Nins17?tab=repositories</w:t>
                              </w:r>
                            </w:hyperlink>
                          </w:p>
                          <w:p w14:paraId="5749B628" w14:textId="7F0291EC" w:rsidR="003F41F7" w:rsidRDefault="003F41F7" w:rsidP="00AE7E8F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</w:p>
                          <w:p w14:paraId="20A4F476" w14:textId="337B2AE5" w:rsidR="003F41F7" w:rsidRPr="003F41F7" w:rsidRDefault="003F41F7" w:rsidP="00AE7E8F">
                            <w:pPr>
                              <w:rPr>
                                <w:sz w:val="28"/>
                                <w:szCs w:val="36"/>
                                <w:lang w:val="en-PH"/>
                              </w:rPr>
                            </w:pPr>
                            <w:r w:rsidRPr="003F41F7">
                              <w:rPr>
                                <w:sz w:val="28"/>
                                <w:szCs w:val="36"/>
                                <w:lang w:val="en-PH"/>
                              </w:rPr>
                              <w:t>https://JaninAnne.jobs180.com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9FC2F" id="_x0000_s1034" type="#_x0000_t202" style="position:absolute;left:0;text-align:left;margin-left:227.25pt;margin-top:11.15pt;width:277.15pt;height:80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" filled="f" stroked="f" strokeweight=".5pt">
                <v:textbox>
                  <w:txbxContent>
                    <w:p w14:paraId="21085891" w14:textId="7B1F68C0" w:rsidR="00AE7E8F" w:rsidRDefault="003F41F7" w:rsidP="00AE7E8F">
                      <w:pPr>
                        <w:rPr>
                          <w:sz w:val="24"/>
                          <w:szCs w:val="32"/>
                        </w:rPr>
                      </w:pPr>
                      <w:hyperlink r:id="rId10" w:history="1">
                        <w:r w:rsidRPr="00AC4AC4">
                          <w:rPr>
                            <w:rStyle w:val="Hyperlink"/>
                            <w:sz w:val="24"/>
                            <w:szCs w:val="32"/>
                          </w:rPr>
                          <w:t>https://github.com/Nins17?tab=repositories</w:t>
                        </w:r>
                      </w:hyperlink>
                    </w:p>
                    <w:p w14:paraId="5749B628" w14:textId="7F0291EC" w:rsidR="003F41F7" w:rsidRDefault="003F41F7" w:rsidP="00AE7E8F">
                      <w:pPr>
                        <w:rPr>
                          <w:sz w:val="24"/>
                          <w:szCs w:val="32"/>
                        </w:rPr>
                      </w:pPr>
                    </w:p>
                    <w:p w14:paraId="20A4F476" w14:textId="337B2AE5" w:rsidR="003F41F7" w:rsidRPr="003F41F7" w:rsidRDefault="003F41F7" w:rsidP="00AE7E8F">
                      <w:pPr>
                        <w:rPr>
                          <w:sz w:val="28"/>
                          <w:szCs w:val="36"/>
                          <w:lang w:val="en-PH"/>
                        </w:rPr>
                      </w:pPr>
                      <w:r w:rsidRPr="003F41F7">
                        <w:rPr>
                          <w:sz w:val="28"/>
                          <w:szCs w:val="36"/>
                          <w:lang w:val="en-PH"/>
                        </w:rPr>
                        <w:t>https://JaninAnne.jobs180.com</w:t>
                      </w:r>
                    </w:p>
                  </w:txbxContent>
                </v:textbox>
              </v:shape>
            </w:pict>
          </mc:Fallback>
        </mc:AlternateContent>
      </w:r>
    </w:p>
    <w:p w14:paraId="1CC8A9CC" w14:textId="48533D9A" w:rsidR="00B4186F" w:rsidRPr="006C0D7B" w:rsidRDefault="006658B2" w:rsidP="00B4186F">
      <w:pPr>
        <w:ind w:left="142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73217B" wp14:editId="37B41320">
                <wp:simplePos x="0" y="0"/>
                <wp:positionH relativeFrom="margin">
                  <wp:posOffset>139148</wp:posOffset>
                </wp:positionH>
                <wp:positionV relativeFrom="paragraph">
                  <wp:posOffset>34484</wp:posOffset>
                </wp:positionV>
                <wp:extent cx="2107096" cy="1162878"/>
                <wp:effectExtent l="0" t="0" r="0" b="0"/>
                <wp:wrapNone/>
                <wp:docPr id="39882359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11628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FF2C6F" w14:textId="604AA1AD" w:rsidR="006658B2" w:rsidRPr="006C0D7B" w:rsidRDefault="006658B2" w:rsidP="006658B2">
                            <w:pPr>
                              <w:rPr>
                                <w:b/>
                                <w:bCs/>
                                <w:color w:val="002060"/>
                                <w:sz w:val="20"/>
                                <w:szCs w:val="24"/>
                                <w:lang w:val="en-PH"/>
                              </w:rPr>
                            </w:pPr>
                            <w:r w:rsidRPr="006C0D7B">
                              <w:rPr>
                                <w:b/>
                                <w:bCs/>
                                <w:color w:val="002060"/>
                                <w:sz w:val="20"/>
                                <w:szCs w:val="24"/>
                                <w:lang w:val="en-PH"/>
                              </w:rPr>
                              <w:t>Certificate of Completion</w:t>
                            </w:r>
                          </w:p>
                          <w:p w14:paraId="0A58ABC7" w14:textId="43A5E997" w:rsidR="006658B2" w:rsidRPr="006C0D7B" w:rsidRDefault="006658B2" w:rsidP="006658B2">
                            <w:pPr>
                              <w:rPr>
                                <w:color w:val="002060"/>
                                <w:lang w:val="en-PH"/>
                              </w:rPr>
                            </w:pPr>
                            <w:r w:rsidRPr="006C0D7B">
                              <w:rPr>
                                <w:color w:val="002060"/>
                                <w:lang w:val="en-PH"/>
                              </w:rPr>
                              <w:t>Computer Literacy Training</w:t>
                            </w:r>
                          </w:p>
                          <w:p w14:paraId="71CB072B" w14:textId="399E2346" w:rsidR="006658B2" w:rsidRPr="006C0D7B" w:rsidRDefault="006658B2" w:rsidP="006658B2">
                            <w:pPr>
                              <w:rPr>
                                <w:color w:val="002060"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6C0D7B">
                              <w:rPr>
                                <w:color w:val="002060"/>
                                <w:sz w:val="16"/>
                                <w:szCs w:val="20"/>
                                <w:lang w:val="en-PH"/>
                              </w:rPr>
                              <w:t>October 2017</w:t>
                            </w:r>
                          </w:p>
                          <w:p w14:paraId="02BBFC84" w14:textId="00D2FD65" w:rsidR="006658B2" w:rsidRPr="006C0D7B" w:rsidRDefault="006658B2" w:rsidP="006658B2">
                            <w:pPr>
                              <w:rPr>
                                <w:color w:val="002060"/>
                                <w:sz w:val="16"/>
                                <w:szCs w:val="20"/>
                                <w:lang w:val="en-PH"/>
                              </w:rPr>
                            </w:pPr>
                          </w:p>
                          <w:p w14:paraId="403841E4" w14:textId="77777777" w:rsidR="006658B2" w:rsidRPr="006C0D7B" w:rsidRDefault="006658B2" w:rsidP="006658B2">
                            <w:pPr>
                              <w:rPr>
                                <w:b/>
                                <w:bCs/>
                                <w:color w:val="002060"/>
                                <w:sz w:val="20"/>
                                <w:szCs w:val="24"/>
                                <w:lang w:val="en-PH"/>
                              </w:rPr>
                            </w:pPr>
                            <w:r w:rsidRPr="006C0D7B">
                              <w:rPr>
                                <w:b/>
                                <w:bCs/>
                                <w:color w:val="002060"/>
                                <w:sz w:val="20"/>
                                <w:szCs w:val="24"/>
                                <w:lang w:val="en-PH"/>
                              </w:rPr>
                              <w:t>Certificate of Completion</w:t>
                            </w:r>
                          </w:p>
                          <w:p w14:paraId="49449468" w14:textId="5124A5A9" w:rsidR="006658B2" w:rsidRPr="006C0D7B" w:rsidRDefault="006658B2" w:rsidP="006658B2">
                            <w:pPr>
                              <w:rPr>
                                <w:color w:val="002060"/>
                                <w:lang w:val="en-PH"/>
                              </w:rPr>
                            </w:pPr>
                            <w:r w:rsidRPr="006C0D7B">
                              <w:rPr>
                                <w:color w:val="002060"/>
                                <w:lang w:val="en-PH"/>
                              </w:rPr>
                              <w:t>Introduction to Computing</w:t>
                            </w:r>
                          </w:p>
                          <w:p w14:paraId="66FE25AE" w14:textId="3EBFE0AA" w:rsidR="006658B2" w:rsidRPr="006C0D7B" w:rsidRDefault="006658B2" w:rsidP="006658B2">
                            <w:pPr>
                              <w:rPr>
                                <w:color w:val="002060"/>
                                <w:sz w:val="16"/>
                                <w:szCs w:val="20"/>
                                <w:lang w:val="en-PH"/>
                              </w:rPr>
                            </w:pPr>
                            <w:r w:rsidRPr="006C0D7B">
                              <w:rPr>
                                <w:color w:val="002060"/>
                                <w:sz w:val="16"/>
                                <w:szCs w:val="20"/>
                                <w:lang w:val="en-PH"/>
                              </w:rPr>
                              <w:t>December 2, 2022</w:t>
                            </w:r>
                          </w:p>
                          <w:p w14:paraId="394FA9F7" w14:textId="77777777" w:rsidR="006658B2" w:rsidRPr="006C0D7B" w:rsidRDefault="006658B2" w:rsidP="006658B2">
                            <w:pPr>
                              <w:rPr>
                                <w:color w:val="002060"/>
                                <w:sz w:val="20"/>
                                <w:szCs w:val="24"/>
                                <w:lang w:val="en-PH"/>
                              </w:rPr>
                            </w:pPr>
                          </w:p>
                          <w:p w14:paraId="14DF042B" w14:textId="2A29438A" w:rsidR="006658B2" w:rsidRDefault="006658B2" w:rsidP="006658B2">
                            <w:pPr>
                              <w:rPr>
                                <w:lang w:val="en-PH"/>
                              </w:rPr>
                            </w:pPr>
                          </w:p>
                          <w:p w14:paraId="0C10C8DF" w14:textId="03AF5168" w:rsidR="006658B2" w:rsidRPr="00D85151" w:rsidRDefault="006658B2" w:rsidP="006658B2">
                            <w:pPr>
                              <w:rPr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217B" id="Text Box 10" o:spid="_x0000_s1035" type="#_x0000_t202" style="position:absolute;left:0;text-align:left;margin-left:10.95pt;margin-top:2.7pt;width:165.9pt;height:91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" filled="f" stroked="f" strokeweight=".5pt">
                <v:textbox>
                  <w:txbxContent>
                    <w:p w14:paraId="4EFF2C6F" w14:textId="604AA1AD" w:rsidR="006658B2" w:rsidRPr="006C0D7B" w:rsidRDefault="006658B2" w:rsidP="006658B2">
                      <w:pPr>
                        <w:rPr>
                          <w:b/>
                          <w:bCs/>
                          <w:color w:val="002060"/>
                          <w:sz w:val="20"/>
                          <w:szCs w:val="24"/>
                          <w:lang w:val="en-PH"/>
                        </w:rPr>
                      </w:pPr>
                      <w:r w:rsidRPr="006C0D7B">
                        <w:rPr>
                          <w:b/>
                          <w:bCs/>
                          <w:color w:val="002060"/>
                          <w:sz w:val="20"/>
                          <w:szCs w:val="24"/>
                          <w:lang w:val="en-PH"/>
                        </w:rPr>
                        <w:t>Certificate of Completion</w:t>
                      </w:r>
                    </w:p>
                    <w:p w14:paraId="0A58ABC7" w14:textId="43A5E997" w:rsidR="006658B2" w:rsidRPr="006C0D7B" w:rsidRDefault="006658B2" w:rsidP="006658B2">
                      <w:pPr>
                        <w:rPr>
                          <w:color w:val="002060"/>
                          <w:lang w:val="en-PH"/>
                        </w:rPr>
                      </w:pPr>
                      <w:r w:rsidRPr="006C0D7B">
                        <w:rPr>
                          <w:color w:val="002060"/>
                          <w:lang w:val="en-PH"/>
                        </w:rPr>
                        <w:t>Computer Literacy Training</w:t>
                      </w:r>
                    </w:p>
                    <w:p w14:paraId="71CB072B" w14:textId="399E2346" w:rsidR="006658B2" w:rsidRPr="006C0D7B" w:rsidRDefault="006658B2" w:rsidP="006658B2">
                      <w:pPr>
                        <w:rPr>
                          <w:color w:val="002060"/>
                          <w:sz w:val="16"/>
                          <w:szCs w:val="20"/>
                          <w:lang w:val="en-PH"/>
                        </w:rPr>
                      </w:pPr>
                      <w:r w:rsidRPr="006C0D7B">
                        <w:rPr>
                          <w:color w:val="002060"/>
                          <w:sz w:val="16"/>
                          <w:szCs w:val="20"/>
                          <w:lang w:val="en-PH"/>
                        </w:rPr>
                        <w:t>October 2017</w:t>
                      </w:r>
                    </w:p>
                    <w:p w14:paraId="02BBFC84" w14:textId="00D2FD65" w:rsidR="006658B2" w:rsidRPr="006C0D7B" w:rsidRDefault="006658B2" w:rsidP="006658B2">
                      <w:pPr>
                        <w:rPr>
                          <w:color w:val="002060"/>
                          <w:sz w:val="16"/>
                          <w:szCs w:val="20"/>
                          <w:lang w:val="en-PH"/>
                        </w:rPr>
                      </w:pPr>
                    </w:p>
                    <w:p w14:paraId="403841E4" w14:textId="77777777" w:rsidR="006658B2" w:rsidRPr="006C0D7B" w:rsidRDefault="006658B2" w:rsidP="006658B2">
                      <w:pPr>
                        <w:rPr>
                          <w:b/>
                          <w:bCs/>
                          <w:color w:val="002060"/>
                          <w:sz w:val="20"/>
                          <w:szCs w:val="24"/>
                          <w:lang w:val="en-PH"/>
                        </w:rPr>
                      </w:pPr>
                      <w:r w:rsidRPr="006C0D7B">
                        <w:rPr>
                          <w:b/>
                          <w:bCs/>
                          <w:color w:val="002060"/>
                          <w:sz w:val="20"/>
                          <w:szCs w:val="24"/>
                          <w:lang w:val="en-PH"/>
                        </w:rPr>
                        <w:t>Certificate of Completion</w:t>
                      </w:r>
                    </w:p>
                    <w:p w14:paraId="49449468" w14:textId="5124A5A9" w:rsidR="006658B2" w:rsidRPr="006C0D7B" w:rsidRDefault="006658B2" w:rsidP="006658B2">
                      <w:pPr>
                        <w:rPr>
                          <w:color w:val="002060"/>
                          <w:lang w:val="en-PH"/>
                        </w:rPr>
                      </w:pPr>
                      <w:r w:rsidRPr="006C0D7B">
                        <w:rPr>
                          <w:color w:val="002060"/>
                          <w:lang w:val="en-PH"/>
                        </w:rPr>
                        <w:t>Introduction to Computing</w:t>
                      </w:r>
                    </w:p>
                    <w:p w14:paraId="66FE25AE" w14:textId="3EBFE0AA" w:rsidR="006658B2" w:rsidRPr="006C0D7B" w:rsidRDefault="006658B2" w:rsidP="006658B2">
                      <w:pPr>
                        <w:rPr>
                          <w:color w:val="002060"/>
                          <w:sz w:val="16"/>
                          <w:szCs w:val="20"/>
                          <w:lang w:val="en-PH"/>
                        </w:rPr>
                      </w:pPr>
                      <w:r w:rsidRPr="006C0D7B">
                        <w:rPr>
                          <w:color w:val="002060"/>
                          <w:sz w:val="16"/>
                          <w:szCs w:val="20"/>
                          <w:lang w:val="en-PH"/>
                        </w:rPr>
                        <w:t>December 2, 2022</w:t>
                      </w:r>
                    </w:p>
                    <w:p w14:paraId="394FA9F7" w14:textId="77777777" w:rsidR="006658B2" w:rsidRPr="006C0D7B" w:rsidRDefault="006658B2" w:rsidP="006658B2">
                      <w:pPr>
                        <w:rPr>
                          <w:color w:val="002060"/>
                          <w:sz w:val="20"/>
                          <w:szCs w:val="24"/>
                          <w:lang w:val="en-PH"/>
                        </w:rPr>
                      </w:pPr>
                    </w:p>
                    <w:p w14:paraId="14DF042B" w14:textId="2A29438A" w:rsidR="006658B2" w:rsidRDefault="006658B2" w:rsidP="006658B2">
                      <w:pPr>
                        <w:rPr>
                          <w:lang w:val="en-PH"/>
                        </w:rPr>
                      </w:pPr>
                    </w:p>
                    <w:p w14:paraId="0C10C8DF" w14:textId="03AF5168" w:rsidR="006658B2" w:rsidRPr="00D85151" w:rsidRDefault="006658B2" w:rsidP="006658B2">
                      <w:pPr>
                        <w:rPr>
                          <w:lang w:val="en-PH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56196" w14:textId="552F86DA" w:rsidR="00B4186F" w:rsidRPr="006C0D7B" w:rsidRDefault="00B4186F" w:rsidP="00B4186F">
      <w:pPr>
        <w:ind w:left="142"/>
        <w:rPr>
          <w:rFonts w:ascii="Century Gothic" w:hAnsi="Century Gothic"/>
          <w:color w:val="002060"/>
        </w:rPr>
      </w:pPr>
    </w:p>
    <w:p w14:paraId="5A955EC8" w14:textId="55629000" w:rsidR="00B4186F" w:rsidRPr="006C0D7B" w:rsidRDefault="00B4186F" w:rsidP="00B4186F">
      <w:pPr>
        <w:ind w:left="142"/>
        <w:rPr>
          <w:rFonts w:ascii="Century Gothic" w:hAnsi="Century Gothic"/>
          <w:color w:val="002060"/>
        </w:rPr>
      </w:pPr>
    </w:p>
    <w:p w14:paraId="6069850F" w14:textId="1708CA59" w:rsidR="00B4186F" w:rsidRPr="006C0D7B" w:rsidRDefault="00B4186F" w:rsidP="00B4186F">
      <w:pPr>
        <w:ind w:left="142"/>
        <w:rPr>
          <w:rFonts w:ascii="Century Gothic" w:hAnsi="Century Gothic"/>
          <w:color w:val="002060"/>
        </w:rPr>
      </w:pPr>
      <w:r w:rsidRPr="006C0D7B">
        <w:rPr>
          <w:rFonts w:ascii="Century Gothic" w:hAnsi="Century Gothic"/>
          <w:color w:val="002060"/>
        </w:rPr>
        <w:t xml:space="preserve">   </w:t>
      </w:r>
    </w:p>
    <w:p w14:paraId="16535006" w14:textId="77777777" w:rsidR="00AB774D" w:rsidRPr="006C0D7B" w:rsidRDefault="00AB774D" w:rsidP="001F1348">
      <w:pPr>
        <w:ind w:left="142"/>
        <w:rPr>
          <w:rFonts w:ascii="Century Gothic" w:hAnsi="Century Gothic"/>
          <w:b/>
          <w:bCs/>
          <w:color w:val="002060"/>
          <w:sz w:val="28"/>
          <w:szCs w:val="36"/>
        </w:rPr>
      </w:pPr>
    </w:p>
    <w:sectPr w:rsidR="00AB774D" w:rsidRPr="006C0D7B" w:rsidSect="001F1348">
      <w:type w:val="continuous"/>
      <w:pgSz w:w="12240" w:h="15840"/>
      <w:pgMar w:top="142" w:right="49" w:bottom="720" w:left="426" w:header="720" w:footer="720" w:gutter="0"/>
      <w:cols w:num="2" w:space="680" w:equalWidth="0">
        <w:col w:w="3723" w:space="680"/>
        <w:col w:w="7362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6A515" w14:textId="77777777" w:rsidR="001669A8" w:rsidRDefault="001669A8" w:rsidP="000C45FF">
      <w:r>
        <w:separator/>
      </w:r>
    </w:p>
  </w:endnote>
  <w:endnote w:type="continuationSeparator" w:id="0">
    <w:p w14:paraId="3033565B" w14:textId="77777777" w:rsidR="001669A8" w:rsidRDefault="001669A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87A2C" w14:textId="77777777" w:rsidR="001669A8" w:rsidRDefault="001669A8" w:rsidP="000C45FF">
      <w:r>
        <w:separator/>
      </w:r>
    </w:p>
  </w:footnote>
  <w:footnote w:type="continuationSeparator" w:id="0">
    <w:p w14:paraId="5E623293" w14:textId="77777777" w:rsidR="001669A8" w:rsidRDefault="001669A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CD96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E971406" wp14:editId="64E8005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182163841" name="Graphic 1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DA5"/>
    <w:rsid w:val="00004763"/>
    <w:rsid w:val="000060A8"/>
    <w:rsid w:val="00036450"/>
    <w:rsid w:val="00094499"/>
    <w:rsid w:val="00097756"/>
    <w:rsid w:val="000C45FF"/>
    <w:rsid w:val="000E3FD1"/>
    <w:rsid w:val="00112054"/>
    <w:rsid w:val="001317D8"/>
    <w:rsid w:val="001525E1"/>
    <w:rsid w:val="001669A8"/>
    <w:rsid w:val="00180329"/>
    <w:rsid w:val="0019001F"/>
    <w:rsid w:val="001A74A5"/>
    <w:rsid w:val="001B2ABD"/>
    <w:rsid w:val="001E0391"/>
    <w:rsid w:val="001E1759"/>
    <w:rsid w:val="001F1348"/>
    <w:rsid w:val="001F1ECC"/>
    <w:rsid w:val="002400EB"/>
    <w:rsid w:val="00256CF7"/>
    <w:rsid w:val="002602A2"/>
    <w:rsid w:val="00281FD5"/>
    <w:rsid w:val="002A397D"/>
    <w:rsid w:val="002D5B57"/>
    <w:rsid w:val="002F2247"/>
    <w:rsid w:val="0030481B"/>
    <w:rsid w:val="00311358"/>
    <w:rsid w:val="003156FC"/>
    <w:rsid w:val="003254B5"/>
    <w:rsid w:val="00340BB6"/>
    <w:rsid w:val="00351457"/>
    <w:rsid w:val="0036379A"/>
    <w:rsid w:val="0037121F"/>
    <w:rsid w:val="003910D8"/>
    <w:rsid w:val="003A6B7D"/>
    <w:rsid w:val="003B06CA"/>
    <w:rsid w:val="003C07D4"/>
    <w:rsid w:val="003F41F7"/>
    <w:rsid w:val="004071FC"/>
    <w:rsid w:val="00445947"/>
    <w:rsid w:val="004813B3"/>
    <w:rsid w:val="00496591"/>
    <w:rsid w:val="004B5365"/>
    <w:rsid w:val="004C63E4"/>
    <w:rsid w:val="004D3011"/>
    <w:rsid w:val="005212C9"/>
    <w:rsid w:val="005262AC"/>
    <w:rsid w:val="005E39D5"/>
    <w:rsid w:val="00600670"/>
    <w:rsid w:val="0062123A"/>
    <w:rsid w:val="00646E75"/>
    <w:rsid w:val="00662E7C"/>
    <w:rsid w:val="006658B2"/>
    <w:rsid w:val="006771D0"/>
    <w:rsid w:val="006C0D7B"/>
    <w:rsid w:val="00715FCB"/>
    <w:rsid w:val="00743101"/>
    <w:rsid w:val="00764C9F"/>
    <w:rsid w:val="007775E1"/>
    <w:rsid w:val="0078509F"/>
    <w:rsid w:val="007867A0"/>
    <w:rsid w:val="007906CD"/>
    <w:rsid w:val="007927F5"/>
    <w:rsid w:val="007C0DA5"/>
    <w:rsid w:val="00802CA0"/>
    <w:rsid w:val="008071FC"/>
    <w:rsid w:val="00850114"/>
    <w:rsid w:val="009260CD"/>
    <w:rsid w:val="00940A66"/>
    <w:rsid w:val="00952C25"/>
    <w:rsid w:val="00A04014"/>
    <w:rsid w:val="00A2118D"/>
    <w:rsid w:val="00A57003"/>
    <w:rsid w:val="00A57019"/>
    <w:rsid w:val="00A7144C"/>
    <w:rsid w:val="00AB774D"/>
    <w:rsid w:val="00AD0A50"/>
    <w:rsid w:val="00AD76E2"/>
    <w:rsid w:val="00AE7E8F"/>
    <w:rsid w:val="00B20152"/>
    <w:rsid w:val="00B359E4"/>
    <w:rsid w:val="00B4186F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00AC5"/>
    <w:rsid w:val="00D1262E"/>
    <w:rsid w:val="00D2522B"/>
    <w:rsid w:val="00D422DE"/>
    <w:rsid w:val="00D5459D"/>
    <w:rsid w:val="00D85151"/>
    <w:rsid w:val="00DA1F4D"/>
    <w:rsid w:val="00DD172A"/>
    <w:rsid w:val="00E25A26"/>
    <w:rsid w:val="00E4381A"/>
    <w:rsid w:val="00E55D74"/>
    <w:rsid w:val="00E64343"/>
    <w:rsid w:val="00E80136"/>
    <w:rsid w:val="00EE5465"/>
    <w:rsid w:val="00F60274"/>
    <w:rsid w:val="00F7761E"/>
    <w:rsid w:val="00F77FB9"/>
    <w:rsid w:val="00FA1648"/>
    <w:rsid w:val="00FB068F"/>
    <w:rsid w:val="00FB4ABE"/>
    <w:rsid w:val="00FB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38212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lumuputi@gmail.com" TargetMode="Externa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Nins17?tab=repositories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Nins17?tab=repositorie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in%20Anne\AppData\Roaming\Microsoft\Templates\Bold%20modern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2024-03-28T11:09:00Z</dcterms:created>
  <dcterms:modified xsi:type="dcterms:W3CDTF">2024-03-28T11:09:00Z</dcterms:modified>
</cp:coreProperties>
</file>